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BCA1A" w14:textId="3C8F695D" w:rsidR="0085151A" w:rsidRPr="0053619E" w:rsidRDefault="00CD4467" w:rsidP="0085151A">
      <w:pPr>
        <w:pStyle w:val="BSPTitlePageAuthor"/>
      </w:pPr>
      <w:r w:rsidRPr="0053619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398EE" wp14:editId="34D99F00">
                <wp:simplePos x="0" y="0"/>
                <wp:positionH relativeFrom="page">
                  <wp:posOffset>-6350</wp:posOffset>
                </wp:positionH>
                <wp:positionV relativeFrom="paragraph">
                  <wp:posOffset>-908050</wp:posOffset>
                </wp:positionV>
                <wp:extent cx="7775575" cy="10052685"/>
                <wp:effectExtent l="0" t="0" r="0" b="5715"/>
                <wp:wrapNone/>
                <wp:docPr id="809" name="Rectangle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5575" cy="1005268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709B" id="Rectangle 809" o:spid="_x0000_s1026" style="position:absolute;margin-left:-.5pt;margin-top:-71.5pt;width:612.25pt;height:791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" fillcolor="black" stroked="f" strokeweight="1pt">
                <v:fill opacity="32896f"/>
                <w10:wrap anchorx="page"/>
              </v:rect>
            </w:pict>
          </mc:Fallback>
        </mc:AlternateContent>
      </w:r>
      <w:r w:rsidRPr="0053619E">
        <w:rPr>
          <w:noProof/>
        </w:rPr>
        <w:drawing>
          <wp:anchor distT="0" distB="0" distL="114300" distR="114300" simplePos="0" relativeHeight="251659264" behindDoc="0" locked="0" layoutInCell="1" allowOverlap="1" wp14:anchorId="3AE27A02" wp14:editId="5537A936">
            <wp:simplePos x="0" y="0"/>
            <wp:positionH relativeFrom="column">
              <wp:posOffset>-4868545</wp:posOffset>
            </wp:positionH>
            <wp:positionV relativeFrom="paragraph">
              <wp:posOffset>-908050</wp:posOffset>
            </wp:positionV>
            <wp:extent cx="15051405" cy="10069195"/>
            <wp:effectExtent l="0" t="0" r="0" b="8255"/>
            <wp:wrapNone/>
            <wp:docPr id="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1405" cy="1006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619E">
        <w:rPr>
          <w:noProof/>
        </w:rPr>
        <w:drawing>
          <wp:anchor distT="0" distB="0" distL="114300" distR="114300" simplePos="0" relativeHeight="251662336" behindDoc="0" locked="0" layoutInCell="1" allowOverlap="1" wp14:anchorId="59D5944F" wp14:editId="3CE66895">
            <wp:simplePos x="0" y="0"/>
            <wp:positionH relativeFrom="margin">
              <wp:posOffset>2000250</wp:posOffset>
            </wp:positionH>
            <wp:positionV relativeFrom="paragraph">
              <wp:posOffset>-76200</wp:posOffset>
            </wp:positionV>
            <wp:extent cx="2493624" cy="622300"/>
            <wp:effectExtent l="0" t="0" r="0" b="6350"/>
            <wp:wrapNone/>
            <wp:docPr id="3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24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B69" w:rsidRPr="0053619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05B793" wp14:editId="2A6065D5">
                <wp:simplePos x="0" y="0"/>
                <wp:positionH relativeFrom="margin">
                  <wp:posOffset>-155864</wp:posOffset>
                </wp:positionH>
                <wp:positionV relativeFrom="paragraph">
                  <wp:posOffset>706582</wp:posOffset>
                </wp:positionV>
                <wp:extent cx="6463146" cy="13081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146" cy="1308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Subject"/>
                              <w:tag w:val=""/>
                              <w:id w:val="-144306313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2A46DBC" w14:textId="77777777" w:rsidR="003940E4" w:rsidRDefault="003940E4" w:rsidP="003940E4">
                                <w:pPr>
                                  <w:pStyle w:val="BSPCoverSeries"/>
                                  <w:rPr>
                                    <w:rFonts w:asciiTheme="minorHAnsi" w:hAnsiTheme="minorHAnsi"/>
                                    <w:caps w:val="0"/>
                                    <w:color w:val="auto"/>
                                    <w:kern w:val="0"/>
                                    <w:sz w:val="22"/>
                                    <w:szCs w:val="22"/>
                                  </w:rPr>
                                </w:pPr>
                                <w:r>
                                  <w:t xml:space="preserve">AUTHOR </w:t>
                                </w:r>
                                <w:r w:rsidR="003F7046">
                                  <w:t>TOOLS</w:t>
                                </w:r>
                              </w:p>
                            </w:sdtContent>
                          </w:sdt>
                          <w:p w14:paraId="09129553" w14:textId="77777777" w:rsidR="003871B5" w:rsidRDefault="003871B5" w:rsidP="0085151A">
                            <w:pPr>
                              <w:widowControl w:val="0"/>
                              <w:rPr>
                                <w:rFonts w:ascii="Calibri" w:hAnsi="Calibri" w:cs="Times New Roman"/>
                                <w:color w:val="000000"/>
                                <w:kern w:val="28"/>
                                <w:sz w:val="20"/>
                                <w:szCs w:val="20"/>
                              </w:rPr>
                            </w:pPr>
                            <w:r>
                              <w:t> </w:t>
                            </w:r>
                          </w:p>
                          <w:p w14:paraId="28F74455" w14:textId="77777777" w:rsidR="003871B5" w:rsidRPr="0053619E" w:rsidRDefault="003871B5" w:rsidP="0085151A">
                            <w:pPr>
                              <w:pStyle w:val="BSPCoverSeries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E8CB2" id="_x0000_t202" coordsize="21600,21600" o:spt="202" path="m,l,21600r21600,l21600,xe">
                <v:stroke joinstyle="miter"/>
                <v:path gradientshapeok="t" o:connecttype="rect"/>
              </v:shapetype>
              <v:shape id="Text Box 207" o:spid="_x0000_s1026" type="#_x0000_t202" style="position:absolute;left:0;text-align:left;margin-left:-12.25pt;margin-top:55.65pt;width:508.9pt;height:10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" filled="f" stroked="f" strokeweight=".5pt">
                <v:textbox>
                  <w:txbxContent>
                    <w:sdt>
                      <w:sdtPr>
                        <w:alias w:val="Subject"/>
                        <w:tag w:val=""/>
                        <w:id w:val="-1443063136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3940E4" w:rsidRDefault="003940E4" w:rsidP="003940E4">
                          <w:pPr>
                            <w:pStyle w:val="BSPCoverSeries"/>
                            <w:rPr>
                              <w:rFonts w:asciiTheme="minorHAnsi" w:hAnsiTheme="minorHAnsi"/>
                              <w:caps w:val="0"/>
                              <w:color w:val="auto"/>
                              <w:kern w:val="0"/>
                              <w:sz w:val="22"/>
                              <w:szCs w:val="22"/>
                            </w:rPr>
                          </w:pPr>
                          <w:r>
                            <w:t xml:space="preserve">AUTHOR </w:t>
                          </w:r>
                          <w:r w:rsidR="003F7046">
                            <w:t>TOOLS</w:t>
                          </w:r>
                        </w:p>
                      </w:sdtContent>
                    </w:sdt>
                    <w:p w:rsidR="003871B5" w:rsidRDefault="003871B5" w:rsidP="0085151A">
                      <w:pPr>
                        <w:widowControl w:val="0"/>
                        <w:rPr>
                          <w:rFonts w:ascii="Calibri" w:hAnsi="Calibri" w:cs="Times New Roman"/>
                          <w:color w:val="000000"/>
                          <w:kern w:val="28"/>
                          <w:sz w:val="20"/>
                          <w:szCs w:val="20"/>
                        </w:rPr>
                      </w:pPr>
                      <w:r>
                        <w:t> </w:t>
                      </w:r>
                    </w:p>
                    <w:p w:rsidR="003871B5" w:rsidRPr="0053619E" w:rsidRDefault="003871B5" w:rsidP="0085151A">
                      <w:pPr>
                        <w:pStyle w:val="BSPCoverSeries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5B69" w:rsidRPr="0053619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2F77A4" wp14:editId="6B0DB18E">
                <wp:simplePos x="0" y="0"/>
                <wp:positionH relativeFrom="page">
                  <wp:posOffset>592282</wp:posOffset>
                </wp:positionH>
                <wp:positionV relativeFrom="paragraph">
                  <wp:posOffset>2784764</wp:posOffset>
                </wp:positionV>
                <wp:extent cx="6754091" cy="5181600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1" cy="518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9A4B9" w14:textId="77777777" w:rsidR="003871B5" w:rsidRPr="0053619E" w:rsidRDefault="00734F58" w:rsidP="0085151A">
                            <w:pPr>
                              <w:pStyle w:val="BSPCoverTitle"/>
                            </w:pPr>
                            <w:sdt>
                              <w:sdtPr>
                                <w:alias w:val="Title"/>
                                <w:tag w:val=""/>
                                <w:id w:val="-11869760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F7046">
                                  <w:t>TITLE</w:t>
                                </w:r>
                              </w:sdtContent>
                            </w:sdt>
                            <w:r w:rsidR="003940E4" w:rsidRPr="00F13402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49A32" id="Text Box 208" o:spid="_x0000_s1027" type="#_x0000_t202" style="position:absolute;left:0;text-align:left;margin-left:46.65pt;margin-top:219.25pt;width:531.8pt;height:40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" filled="f" stroked="f" strokeweight=".5pt">
                <v:textbox>
                  <w:txbxContent>
                    <w:p w:rsidR="003871B5" w:rsidRPr="0053619E" w:rsidRDefault="007C79CD" w:rsidP="0085151A">
                      <w:pPr>
                        <w:pStyle w:val="BSPCoverTitle"/>
                      </w:pPr>
                      <w:sdt>
                        <w:sdtPr>
                          <w:alias w:val="Title"/>
                          <w:tag w:val=""/>
                          <w:id w:val="-118697604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F7046">
                            <w:t>TITLE</w:t>
                          </w:r>
                        </w:sdtContent>
                      </w:sdt>
                      <w:r w:rsidR="003940E4" w:rsidRPr="00F13402"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5151A" w:rsidRPr="0053619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6192C5" wp14:editId="45483E8C">
                <wp:simplePos x="0" y="0"/>
                <wp:positionH relativeFrom="margin">
                  <wp:posOffset>355600</wp:posOffset>
                </wp:positionH>
                <wp:positionV relativeFrom="paragraph">
                  <wp:posOffset>8062686</wp:posOffset>
                </wp:positionV>
                <wp:extent cx="5130800" cy="672465"/>
                <wp:effectExtent l="0" t="0" r="0" b="0"/>
                <wp:wrapNone/>
                <wp:docPr id="38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30800" cy="67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ECBFA9" w14:textId="77777777" w:rsidR="003871B5" w:rsidRPr="0053619E" w:rsidRDefault="00734F58" w:rsidP="0085151A">
                            <w:pPr>
                              <w:pStyle w:val="BSPCoverAuthor"/>
                            </w:pPr>
                            <w:sdt>
                              <w:sdtPr>
                                <w:alias w:val="Author"/>
                                <w:tag w:val=""/>
                                <w:id w:val="12165485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F7046">
                                  <w:t>AUTHOR</w:t>
                                </w:r>
                              </w:sdtContent>
                            </w:sdt>
                          </w:p>
                        </w:txbxContent>
                      </wps:txbx>
                      <wps:bodyPr vert="horz" wrap="square" lIns="36576" tIns="36576" rIns="36576" bIns="36576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6B179" id="Rectangle 7" o:spid="_x0000_s1028" style="position:absolute;left:0;text-align:left;margin-left:28pt;margin-top:634.85pt;width:404pt;height:52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" filled="f" stroked="f">
                <v:textbox inset="2.88pt,2.88pt,2.88pt,2.88pt">
                  <w:txbxContent>
                    <w:p w:rsidR="003871B5" w:rsidRPr="0053619E" w:rsidRDefault="007C79CD" w:rsidP="0085151A">
                      <w:pPr>
                        <w:pStyle w:val="BSPCoverAuthor"/>
                      </w:pPr>
                      <w:sdt>
                        <w:sdtPr>
                          <w:alias w:val="Author"/>
                          <w:tag w:val=""/>
                          <w:id w:val="12165485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F7046">
                            <w:t>AUTHOR</w:t>
                          </w:r>
                        </w:sdtContent>
                      </w:sdt>
                    </w:p>
                  </w:txbxContent>
                </v:textbox>
                <w10:wrap anchorx="margin"/>
              </v:rect>
            </w:pict>
          </mc:Fallback>
        </mc:AlternateContent>
      </w:r>
      <w:r w:rsidR="0085151A" w:rsidRPr="0053619E">
        <w:br w:type="page"/>
      </w:r>
    </w:p>
    <w:p w14:paraId="0E1547BA" w14:textId="77777777" w:rsidR="0085151A" w:rsidRPr="0053619E" w:rsidRDefault="0085151A" w:rsidP="0085151A">
      <w:pPr>
        <w:pStyle w:val="BSPNormal"/>
      </w:pPr>
    </w:p>
    <w:p w14:paraId="616D5CD8" w14:textId="77777777" w:rsidR="0085151A" w:rsidRPr="0053619E" w:rsidRDefault="0085151A" w:rsidP="0085151A">
      <w:pPr>
        <w:pStyle w:val="BSPHeading1Hidden"/>
        <w:sectPr w:rsidR="0085151A" w:rsidRPr="0053619E" w:rsidSect="00046FC0">
          <w:headerReference w:type="first" r:id="rId13"/>
          <w:footerReference w:type="first" r:id="rId14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3B8FC61A" w14:textId="77777777" w:rsidR="0085151A" w:rsidRPr="0053619E" w:rsidRDefault="0085151A" w:rsidP="0085151A">
      <w:pPr>
        <w:pStyle w:val="BSPTitle"/>
      </w:pPr>
      <w:r w:rsidRPr="0053619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94566D" wp14:editId="78C47E11">
                <wp:simplePos x="0" y="0"/>
                <wp:positionH relativeFrom="page">
                  <wp:align>right</wp:align>
                </wp:positionH>
                <wp:positionV relativeFrom="paragraph">
                  <wp:posOffset>307428</wp:posOffset>
                </wp:positionV>
                <wp:extent cx="7775575" cy="7430375"/>
                <wp:effectExtent l="0" t="0" r="0" b="0"/>
                <wp:wrapNone/>
                <wp:docPr id="876" name="Text Box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5575" cy="743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D8B81" w14:textId="77777777" w:rsidR="003871B5" w:rsidRPr="00BB20BC" w:rsidRDefault="00734F58" w:rsidP="0085151A">
                            <w:pPr>
                              <w:pStyle w:val="BSPCoverTitle"/>
                              <w:rPr>
                                <w:color w:val="auto"/>
                              </w:rPr>
                            </w:pPr>
                            <w:sdt>
                              <w:sdtPr>
                                <w:rPr>
                                  <w:color w:val="auto"/>
                                </w:rPr>
                                <w:alias w:val="Title"/>
                                <w:tag w:val=""/>
                                <w:id w:val="-174193366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F7046">
                                  <w:rPr>
                                    <w:color w:val="auto"/>
                                  </w:rPr>
                                  <w:t>TITLE</w:t>
                                </w:r>
                              </w:sdtContent>
                            </w:sdt>
                          </w:p>
                          <w:p w14:paraId="71AD89A9" w14:textId="77777777" w:rsidR="003871B5" w:rsidRDefault="003871B5" w:rsidP="0085151A">
                            <w:pPr>
                              <w:pStyle w:val="BSPTitlePageAuthor"/>
                            </w:pPr>
                          </w:p>
                          <w:p w14:paraId="29870245" w14:textId="77777777" w:rsidR="003871B5" w:rsidRPr="005B1DA2" w:rsidRDefault="00734F58" w:rsidP="0085151A">
                            <w:pPr>
                              <w:pStyle w:val="BSPTitlePageAuthor"/>
                            </w:pPr>
                            <w:sdt>
                              <w:sdtPr>
                                <w:alias w:val="Author"/>
                                <w:tag w:val=""/>
                                <w:id w:val="-1705251955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F7046">
                                  <w:t>AUTHOR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74425" id="Text Box 876" o:spid="_x0000_s1029" type="#_x0000_t202" style="position:absolute;left:0;text-align:left;margin-left:561.05pt;margin-top:24.2pt;width:612.25pt;height:585.05pt;z-index:25166540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" filled="f" stroked="f" strokeweight=".5pt">
                <v:textbox>
                  <w:txbxContent>
                    <w:p w:rsidR="003871B5" w:rsidRPr="00BB20BC" w:rsidRDefault="007C79CD" w:rsidP="0085151A">
                      <w:pPr>
                        <w:pStyle w:val="BSPCoverTitle"/>
                        <w:rPr>
                          <w:color w:val="auto"/>
                        </w:rPr>
                      </w:pPr>
                      <w:sdt>
                        <w:sdtPr>
                          <w:rPr>
                            <w:color w:val="auto"/>
                          </w:rPr>
                          <w:alias w:val="Title"/>
                          <w:tag w:val=""/>
                          <w:id w:val="-174193366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F7046">
                            <w:rPr>
                              <w:color w:val="auto"/>
                            </w:rPr>
                            <w:t>TITLE</w:t>
                          </w:r>
                        </w:sdtContent>
                      </w:sdt>
                    </w:p>
                    <w:p w:rsidR="003871B5" w:rsidRDefault="003871B5" w:rsidP="0085151A">
                      <w:pPr>
                        <w:pStyle w:val="BSPTitlePageAuthor"/>
                      </w:pPr>
                    </w:p>
                    <w:p w:rsidR="003871B5" w:rsidRPr="005B1DA2" w:rsidRDefault="007C79CD" w:rsidP="0085151A">
                      <w:pPr>
                        <w:pStyle w:val="BSPTitlePageAuthor"/>
                      </w:pPr>
                      <w:sdt>
                        <w:sdtPr>
                          <w:alias w:val="Author"/>
                          <w:tag w:val=""/>
                          <w:id w:val="-1705251955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F7046">
                            <w:t>AUTHOR</w:t>
                          </w:r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5AFA20C" w14:textId="77777777" w:rsidR="0085151A" w:rsidRPr="0053619E" w:rsidRDefault="0085151A" w:rsidP="0085151A">
      <w:pPr>
        <w:pStyle w:val="BSPTitle"/>
        <w:sectPr w:rsidR="0085151A" w:rsidRPr="0053619E" w:rsidSect="00A3743B">
          <w:type w:val="oddPage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0DE86E98" w14:textId="77777777" w:rsidR="0085151A" w:rsidRPr="0053619E" w:rsidRDefault="0085151A" w:rsidP="0085151A">
      <w:pPr>
        <w:pStyle w:val="BSPNormal"/>
        <w:rPr>
          <w:rFonts w:ascii="Franklin Gothic Book" w:hAnsi="Franklin Gothic Book"/>
        </w:rPr>
        <w:sectPr w:rsidR="0085151A" w:rsidRPr="0053619E" w:rsidSect="00A3743B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 w:rsidRPr="0053619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2556BA" wp14:editId="247CDD7C">
                <wp:simplePos x="0" y="0"/>
                <wp:positionH relativeFrom="page">
                  <wp:align>left</wp:align>
                </wp:positionH>
                <wp:positionV relativeFrom="paragraph">
                  <wp:posOffset>5548640</wp:posOffset>
                </wp:positionV>
                <wp:extent cx="7775575" cy="2661313"/>
                <wp:effectExtent l="0" t="0" r="0" b="5715"/>
                <wp:wrapNone/>
                <wp:docPr id="878" name="Text Box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5575" cy="2661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26E75" w14:textId="44FC2C90" w:rsidR="003871B5" w:rsidRPr="0053619E" w:rsidRDefault="00F13402" w:rsidP="0085151A">
                            <w:pPr>
                              <w:pStyle w:val="BSPCopyrightNotice"/>
                            </w:pPr>
                            <w:r>
                              <w:t>© 20</w:t>
                            </w:r>
                            <w:r w:rsidR="00CD4467">
                              <w:t>20</w:t>
                            </w:r>
                            <w:r w:rsidR="003871B5" w:rsidRPr="0053619E">
                              <w:t xml:space="preserve"> </w:t>
                            </w:r>
                            <w:sdt>
                              <w:sdtPr>
                                <w:alias w:val="Company"/>
                                <w:tag w:val=""/>
                                <w:id w:val="92923416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F7046">
                                  <w:t>Company Name</w:t>
                                </w:r>
                              </w:sdtContent>
                            </w:sdt>
                            <w:r w:rsidR="003871B5" w:rsidRPr="0053619E">
                              <w:t>, All Rights Reserved</w:t>
                            </w:r>
                          </w:p>
                          <w:p w14:paraId="3A944C0E" w14:textId="77777777" w:rsidR="003871B5" w:rsidRDefault="003871B5" w:rsidP="0085151A">
                            <w:pPr>
                              <w:pStyle w:val="BSPCopyrightNotice"/>
                            </w:pPr>
                            <w:r>
                              <w:t>All Rights Reserved</w:t>
                            </w:r>
                          </w:p>
                          <w:p w14:paraId="66368ED9" w14:textId="77777777" w:rsidR="003871B5" w:rsidRDefault="003871B5" w:rsidP="0085151A">
                            <w:pPr>
                              <w:pStyle w:val="BSPCopyrightNotice"/>
                            </w:pPr>
                          </w:p>
                          <w:p w14:paraId="56130BE6" w14:textId="77777777" w:rsidR="003871B5" w:rsidRPr="00E11D11" w:rsidRDefault="003871B5" w:rsidP="00E11D11">
                            <w:pPr>
                              <w:pStyle w:val="BSPCopyrightNotice"/>
                            </w:pPr>
                            <w:r w:rsidRPr="00E11D11">
                              <w:t xml:space="preserve">ISBN-13: </w:t>
                            </w:r>
                          </w:p>
                          <w:p w14:paraId="33BC5411" w14:textId="77777777" w:rsidR="003871B5" w:rsidRPr="0053619E" w:rsidRDefault="003871B5" w:rsidP="00E11D11">
                            <w:pPr>
                              <w:pStyle w:val="BSPCopyrightNotice"/>
                            </w:pPr>
                            <w:r w:rsidRPr="00E11D11">
                              <w:t xml:space="preserve">ISBN-10: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556BA" id="_x0000_t202" coordsize="21600,21600" o:spt="202" path="m,l,21600r21600,l21600,xe">
                <v:stroke joinstyle="miter"/>
                <v:path gradientshapeok="t" o:connecttype="rect"/>
              </v:shapetype>
              <v:shape id="Text Box 878" o:spid="_x0000_s1030" type="#_x0000_t202" style="position:absolute;margin-left:0;margin-top:436.9pt;width:612.25pt;height:209.55pt;z-index:25166643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" filled="f" stroked="f" strokeweight=".5pt">
                <v:textbox>
                  <w:txbxContent>
                    <w:p w14:paraId="27426E75" w14:textId="44FC2C90" w:rsidR="003871B5" w:rsidRPr="0053619E" w:rsidRDefault="00F13402" w:rsidP="0085151A">
                      <w:pPr>
                        <w:pStyle w:val="BSPCopyrightNotice"/>
                      </w:pPr>
                      <w:r>
                        <w:t>© 20</w:t>
                      </w:r>
                      <w:r w:rsidR="00CD4467">
                        <w:t>20</w:t>
                      </w:r>
                      <w:r w:rsidR="003871B5" w:rsidRPr="0053619E">
                        <w:t xml:space="preserve"> </w:t>
                      </w:r>
                      <w:sdt>
                        <w:sdtPr>
                          <w:alias w:val="Company"/>
                          <w:tag w:val=""/>
                          <w:id w:val="92923416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F7046">
                            <w:t>Company Name</w:t>
                          </w:r>
                        </w:sdtContent>
                      </w:sdt>
                      <w:r w:rsidR="003871B5" w:rsidRPr="0053619E">
                        <w:t>, All Rights Reserved</w:t>
                      </w:r>
                    </w:p>
                    <w:p w14:paraId="3A944C0E" w14:textId="77777777" w:rsidR="003871B5" w:rsidRDefault="003871B5" w:rsidP="0085151A">
                      <w:pPr>
                        <w:pStyle w:val="BSPCopyrightNotice"/>
                      </w:pPr>
                      <w:r>
                        <w:t>All Rights Reserved</w:t>
                      </w:r>
                    </w:p>
                    <w:p w14:paraId="66368ED9" w14:textId="77777777" w:rsidR="003871B5" w:rsidRDefault="003871B5" w:rsidP="0085151A">
                      <w:pPr>
                        <w:pStyle w:val="BSPCopyrightNotice"/>
                      </w:pPr>
                    </w:p>
                    <w:p w14:paraId="56130BE6" w14:textId="77777777" w:rsidR="003871B5" w:rsidRPr="00E11D11" w:rsidRDefault="003871B5" w:rsidP="00E11D11">
                      <w:pPr>
                        <w:pStyle w:val="BSPCopyrightNotice"/>
                      </w:pPr>
                      <w:r w:rsidRPr="00E11D11">
                        <w:t xml:space="preserve">ISBN-13: </w:t>
                      </w:r>
                    </w:p>
                    <w:p w14:paraId="33BC5411" w14:textId="77777777" w:rsidR="003871B5" w:rsidRPr="0053619E" w:rsidRDefault="003871B5" w:rsidP="00E11D11">
                      <w:pPr>
                        <w:pStyle w:val="BSPCopyrightNotice"/>
                      </w:pPr>
                      <w:r w:rsidRPr="00E11D11">
                        <w:t xml:space="preserve">ISBN-10: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8E77498" w14:textId="77777777" w:rsidR="00BB3B9B" w:rsidRDefault="00BB3B9B" w:rsidP="00BB3B9B">
      <w:pPr>
        <w:pStyle w:val="BSPHeading1Hidden"/>
        <w:rPr>
          <w:rFonts w:eastAsiaTheme="majorEastAsia"/>
        </w:rPr>
      </w:pPr>
      <w:r>
        <w:rPr>
          <w:rFonts w:eastAsiaTheme="majorEastAsia"/>
        </w:rPr>
        <w:lastRenderedPageBreak/>
        <w:t>Table of Contents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-1259589497"/>
        <w:docPartObj>
          <w:docPartGallery w:val="Table of Contents"/>
          <w:docPartUnique/>
        </w:docPartObj>
      </w:sdtPr>
      <w:sdtEndPr/>
      <w:sdtContent>
        <w:p w14:paraId="5270A79C" w14:textId="77777777" w:rsidR="00BB3B9B" w:rsidRDefault="00734F58" w:rsidP="00780EF6">
          <w:pPr>
            <w:pStyle w:val="TOC1"/>
          </w:pPr>
          <w:r>
            <w:fldChar w:fldCharType="begin"/>
          </w:r>
          <w:r>
            <w:instrText xml:space="preserve"> TOC \o "1-3" \h \z \t "BSP Section,1,BSP Chapter,1,BSP Part,1,BSP Walkthrough Part,1,BSP Walkthrough Chapter,1,BSP Walkthrough Section,1" </w:instrText>
          </w:r>
          <w:r>
            <w:fldChar w:fldCharType="separate"/>
          </w:r>
          <w:r w:rsidR="003F7046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46DAF4F2" w14:textId="77777777" w:rsidR="0034708A" w:rsidRDefault="0034708A" w:rsidP="0056471C">
      <w:pPr>
        <w:pStyle w:val="BSPNormal"/>
      </w:pPr>
    </w:p>
    <w:p w14:paraId="58F3C99F" w14:textId="77777777" w:rsidR="003F7046" w:rsidRDefault="003F7046" w:rsidP="0056471C">
      <w:pPr>
        <w:pStyle w:val="BSPNarrative"/>
        <w:rPr>
          <w:lang w:eastAsia="ja-JP"/>
        </w:rPr>
        <w:sectPr w:rsidR="003F7046" w:rsidSect="00D163F8">
          <w:headerReference w:type="default" r:id="rId15"/>
          <w:type w:val="oddPage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1B8AAD35" w14:textId="77777777" w:rsidR="0056471C" w:rsidRPr="0056471C" w:rsidRDefault="0056471C" w:rsidP="0056471C">
      <w:pPr>
        <w:pStyle w:val="BSPNarrative"/>
        <w:rPr>
          <w:lang w:eastAsia="ja-JP"/>
        </w:rPr>
      </w:pPr>
    </w:p>
    <w:sectPr w:rsidR="0056471C" w:rsidRPr="0056471C" w:rsidSect="003F7046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184ED0" w14:textId="77777777" w:rsidR="00734F58" w:rsidRDefault="00734F58" w:rsidP="000A7989">
      <w:pPr>
        <w:spacing w:after="0" w:line="240" w:lineRule="auto"/>
      </w:pPr>
      <w:r>
        <w:separator/>
      </w:r>
    </w:p>
  </w:endnote>
  <w:endnote w:type="continuationSeparator" w:id="0">
    <w:p w14:paraId="1CEE2DD6" w14:textId="77777777" w:rsidR="00734F58" w:rsidRDefault="00734F58" w:rsidP="000A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j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1399B" w14:textId="77777777" w:rsidR="003871B5" w:rsidRDefault="003871B5" w:rsidP="00BB20BC">
    <w:pPr>
      <w:pStyle w:val="Footer"/>
      <w:rPr>
        <w:sz w:val="18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3871B5" w14:paraId="29C4030F" w14:textId="77777777" w:rsidTr="00BB20BC">
      <w:tc>
        <w:tcPr>
          <w:tcW w:w="3116" w:type="dxa"/>
          <w:vAlign w:val="bottom"/>
        </w:tcPr>
        <w:p w14:paraId="6C9BE744" w14:textId="77777777" w:rsidR="003871B5" w:rsidRDefault="003871B5" w:rsidP="00BB20BC">
          <w:pPr>
            <w:pStyle w:val="Footer"/>
            <w:rPr>
              <w:b/>
              <w:bCs/>
              <w:sz w:val="12"/>
              <w:szCs w:val="18"/>
            </w:rPr>
          </w:pPr>
          <w:r w:rsidRPr="004E1936">
            <w:rPr>
              <w:b/>
              <w:bCs/>
              <w:noProof/>
              <w:sz w:val="10"/>
              <w:szCs w:val="18"/>
            </w:rPr>
            <w:drawing>
              <wp:inline distT="0" distB="0" distL="0" distR="0" wp14:anchorId="6A7C7FA2" wp14:editId="45395B11">
                <wp:extent cx="536575" cy="224790"/>
                <wp:effectExtent l="0" t="0" r="0" b="3810"/>
                <wp:docPr id="964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575" cy="224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b/>
              <w:bCs/>
              <w:sz w:val="12"/>
              <w:szCs w:val="18"/>
            </w:rPr>
            <w:br/>
          </w:r>
          <w:r w:rsidRPr="004E1936">
            <w:rPr>
              <w:b/>
              <w:bCs/>
              <w:sz w:val="12"/>
              <w:szCs w:val="18"/>
            </w:rPr>
            <w:t>www.dynamicsaxcompanions.com</w:t>
          </w:r>
        </w:p>
      </w:tc>
      <w:tc>
        <w:tcPr>
          <w:tcW w:w="3117" w:type="dxa"/>
          <w:vAlign w:val="bottom"/>
        </w:tcPr>
        <w:p w14:paraId="3404147D" w14:textId="77777777" w:rsidR="003871B5" w:rsidRDefault="003871B5" w:rsidP="00BB20BC">
          <w:pPr>
            <w:pStyle w:val="Footer"/>
            <w:jc w:val="center"/>
            <w:rPr>
              <w:b/>
              <w:bCs/>
              <w:sz w:val="12"/>
              <w:szCs w:val="18"/>
            </w:rPr>
          </w:pPr>
          <w:r w:rsidRPr="004E1936">
            <w:rPr>
              <w:b/>
              <w:bCs/>
              <w:sz w:val="12"/>
              <w:szCs w:val="18"/>
            </w:rPr>
            <w:t xml:space="preserve">- </w:t>
          </w:r>
          <w:r w:rsidRPr="004E1936">
            <w:rPr>
              <w:b/>
              <w:bCs/>
              <w:sz w:val="12"/>
              <w:szCs w:val="18"/>
            </w:rPr>
            <w:fldChar w:fldCharType="begin"/>
          </w:r>
          <w:r w:rsidRPr="004E1936">
            <w:rPr>
              <w:b/>
              <w:bCs/>
              <w:sz w:val="12"/>
              <w:szCs w:val="18"/>
            </w:rPr>
            <w:instrText xml:space="preserve"> PAGE   \* MERGEFORMAT </w:instrText>
          </w:r>
          <w:r w:rsidRPr="004E1936">
            <w:rPr>
              <w:b/>
              <w:bCs/>
              <w:sz w:val="12"/>
              <w:szCs w:val="18"/>
            </w:rPr>
            <w:fldChar w:fldCharType="separate"/>
          </w:r>
          <w:r w:rsidR="00704FD0">
            <w:rPr>
              <w:b/>
              <w:bCs/>
              <w:noProof/>
              <w:sz w:val="12"/>
              <w:szCs w:val="18"/>
            </w:rPr>
            <w:t>180</w:t>
          </w:r>
          <w:r w:rsidRPr="004E1936">
            <w:rPr>
              <w:b/>
              <w:bCs/>
              <w:noProof/>
              <w:sz w:val="12"/>
              <w:szCs w:val="18"/>
            </w:rPr>
            <w:fldChar w:fldCharType="end"/>
          </w:r>
          <w:r>
            <w:rPr>
              <w:b/>
              <w:bCs/>
              <w:noProof/>
              <w:sz w:val="12"/>
              <w:szCs w:val="18"/>
            </w:rPr>
            <w:t xml:space="preserve"> -</w:t>
          </w:r>
        </w:p>
      </w:tc>
      <w:tc>
        <w:tcPr>
          <w:tcW w:w="3117" w:type="dxa"/>
          <w:vAlign w:val="bottom"/>
        </w:tcPr>
        <w:p w14:paraId="1B92D1C2" w14:textId="77777777" w:rsidR="003871B5" w:rsidRDefault="003871B5" w:rsidP="00BB20BC">
          <w:pPr>
            <w:pStyle w:val="Footer"/>
            <w:jc w:val="right"/>
            <w:rPr>
              <w:b/>
              <w:bCs/>
              <w:sz w:val="12"/>
              <w:szCs w:val="18"/>
            </w:rPr>
          </w:pPr>
          <w:r w:rsidRPr="004E1936">
            <w:rPr>
              <w:b/>
              <w:bCs/>
              <w:sz w:val="12"/>
              <w:szCs w:val="18"/>
            </w:rPr>
            <w:t xml:space="preserve">© 2015 </w:t>
          </w:r>
          <w:sdt>
            <w:sdtPr>
              <w:rPr>
                <w:b/>
                <w:bCs/>
                <w:sz w:val="12"/>
                <w:szCs w:val="18"/>
              </w:rPr>
              <w:alias w:val="Company"/>
              <w:tag w:val=""/>
              <w:id w:val="1012113299"/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3F7046">
                <w:rPr>
                  <w:b/>
                  <w:bCs/>
                  <w:sz w:val="12"/>
                  <w:szCs w:val="18"/>
                </w:rPr>
                <w:t>Company Name</w:t>
              </w:r>
            </w:sdtContent>
          </w:sdt>
        </w:p>
        <w:p w14:paraId="6A85CADA" w14:textId="77777777" w:rsidR="003871B5" w:rsidRDefault="003871B5" w:rsidP="00BB20BC">
          <w:pPr>
            <w:pStyle w:val="Footer"/>
            <w:jc w:val="right"/>
            <w:rPr>
              <w:b/>
              <w:bCs/>
              <w:sz w:val="12"/>
              <w:szCs w:val="18"/>
            </w:rPr>
          </w:pPr>
          <w:r w:rsidRPr="004E1936">
            <w:rPr>
              <w:b/>
              <w:bCs/>
              <w:sz w:val="12"/>
              <w:szCs w:val="18"/>
            </w:rPr>
            <w:t xml:space="preserve"> All Rights Reserved</w:t>
          </w:r>
        </w:p>
      </w:tc>
    </w:tr>
  </w:tbl>
  <w:p w14:paraId="5FB62592" w14:textId="77777777" w:rsidR="003871B5" w:rsidRPr="004E1936" w:rsidRDefault="003871B5" w:rsidP="00BB20BC">
    <w:pPr>
      <w:pStyle w:val="Footer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4D67EA" w14:textId="77777777" w:rsidR="00734F58" w:rsidRDefault="00734F58" w:rsidP="000A7989">
      <w:pPr>
        <w:spacing w:after="0" w:line="240" w:lineRule="auto"/>
      </w:pPr>
      <w:r>
        <w:separator/>
      </w:r>
    </w:p>
  </w:footnote>
  <w:footnote w:type="continuationSeparator" w:id="0">
    <w:p w14:paraId="140578CD" w14:textId="77777777" w:rsidR="00734F58" w:rsidRDefault="00734F58" w:rsidP="000A7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A1E87" w14:textId="77777777" w:rsidR="003871B5" w:rsidRPr="00670BB8" w:rsidRDefault="00734F58" w:rsidP="00861FA7">
    <w:pPr>
      <w:pStyle w:val="BSPHeader"/>
    </w:pPr>
    <w:sdt>
      <w:sdtPr>
        <w:alias w:val="Subject"/>
        <w:tag w:val=""/>
        <w:id w:val="392544766"/>
        <w:placeholder>
          <w:docPart w:val="1C097DD4635443B4AE4E59AF03EE79D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3F7046">
          <w:t>AUTHOR TOOLS</w:t>
        </w:r>
      </w:sdtContent>
    </w:sdt>
    <w:r w:rsidR="003871B5" w:rsidRPr="00670BB8">
      <w:tab/>
    </w:r>
  </w:p>
  <w:p w14:paraId="6CB203A5" w14:textId="77777777" w:rsidR="003871B5" w:rsidRPr="00670BB8" w:rsidRDefault="00734F58" w:rsidP="00C8494D">
    <w:pPr>
      <w:pStyle w:val="BSPHeader"/>
    </w:pPr>
    <w:sdt>
      <w:sdtPr>
        <w:alias w:val="Title"/>
        <w:tag w:val=""/>
        <w:id w:val="-1582824491"/>
        <w:placeholder>
          <w:docPart w:val="94D50F00DED041E8A20BF4D5F857CD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F7046">
          <w:t>TITLE</w:t>
        </w:r>
      </w:sdtContent>
    </w:sdt>
    <w:r w:rsidR="003871B5" w:rsidRPr="00670BB8">
      <w:tab/>
    </w:r>
    <w:r w:rsidR="003871B5">
      <w:fldChar w:fldCharType="begin"/>
    </w:r>
    <w:r w:rsidR="003871B5">
      <w:instrText xml:space="preserve"> STYLEREF  "BSP Chapter"  \* MERGEFORMAT </w:instrText>
    </w:r>
    <w:r w:rsidR="003871B5">
      <w:fldChar w:fldCharType="separate"/>
    </w:r>
    <w:r w:rsidR="003F7046">
      <w:rPr>
        <w:b w:val="0"/>
        <w:bCs/>
        <w:noProof/>
      </w:rPr>
      <w:t>Error! No text of specified style in document.</w:t>
    </w:r>
    <w:r w:rsidR="003871B5">
      <w:rPr>
        <w:noProof/>
      </w:rPr>
      <w:fldChar w:fldCharType="end"/>
    </w:r>
  </w:p>
  <w:p w14:paraId="0442D2A5" w14:textId="77777777" w:rsidR="003871B5" w:rsidRPr="00046FC0" w:rsidRDefault="00734F58" w:rsidP="00C8494D">
    <w:pPr>
      <w:pStyle w:val="BSPHeader"/>
      <w:rPr>
        <w:sz w:val="14"/>
      </w:rPr>
    </w:pPr>
    <w:r>
      <w:rPr>
        <w:sz w:val="14"/>
      </w:rPr>
      <w:pict w14:anchorId="7E0A416A">
        <v:rect id="_x0000_i1026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7F29C" w14:textId="77777777" w:rsidR="003871B5" w:rsidRPr="00670BB8" w:rsidRDefault="00734F58" w:rsidP="003871B5">
    <w:pPr>
      <w:pStyle w:val="BSPHeader"/>
    </w:pPr>
    <w:sdt>
      <w:sdtPr>
        <w:alias w:val="Subject"/>
        <w:tag w:val=""/>
        <w:id w:val="-1684118805"/>
        <w:placeholder>
          <w:docPart w:val="94D50F00DED041E8A20BF4D5F857CD7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3F7046">
          <w:t>AUTHOR TOOLS</w:t>
        </w:r>
      </w:sdtContent>
    </w:sdt>
    <w:r w:rsidR="003871B5" w:rsidRPr="00670BB8">
      <w:tab/>
    </w:r>
  </w:p>
  <w:p w14:paraId="77D3300C" w14:textId="77777777" w:rsidR="003871B5" w:rsidRPr="00670BB8" w:rsidRDefault="00734F58" w:rsidP="003871B5">
    <w:pPr>
      <w:pStyle w:val="BSPHeader"/>
    </w:pPr>
    <w:sdt>
      <w:sdtPr>
        <w:alias w:val="Title"/>
        <w:tag w:val=""/>
        <w:id w:val="857780478"/>
        <w:placeholder>
          <w:docPart w:val="7115893CF753467C99FE37689DED34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F7046">
          <w:t>TITLE</w:t>
        </w:r>
      </w:sdtContent>
    </w:sdt>
    <w:r w:rsidR="003871B5" w:rsidRPr="00670BB8">
      <w:tab/>
    </w:r>
  </w:p>
  <w:p w14:paraId="7BE73358" w14:textId="77777777" w:rsidR="003871B5" w:rsidRDefault="00734F58" w:rsidP="008A149B">
    <w:pPr>
      <w:pStyle w:val="Header"/>
    </w:pPr>
    <w:r>
      <w:rPr>
        <w:sz w:val="14"/>
      </w:rPr>
      <w:pict w14:anchorId="4467869F">
        <v:rect id="_x0000_i1027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59D5944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8.5pt;height:18.5pt;visibility:visible;mso-wrap-style:square" o:bullet="t">
        <v:imagedata r:id="rId1" o:title=""/>
      </v:shape>
    </w:pict>
  </w:numPicBullet>
  <w:abstractNum w:abstractNumId="0" w15:restartNumberingAfterBreak="0">
    <w:nsid w:val="0BFC74A0"/>
    <w:multiLevelType w:val="hybridMultilevel"/>
    <w:tmpl w:val="0BB80264"/>
    <w:lvl w:ilvl="0" w:tplc="13446638">
      <w:start w:val="1"/>
      <w:numFmt w:val="decimal"/>
      <w:lvlText w:val="%1."/>
      <w:lvlJc w:val="left"/>
      <w:pPr>
        <w:ind w:left="342" w:hanging="36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C3FC3"/>
    <w:multiLevelType w:val="hybridMultilevel"/>
    <w:tmpl w:val="05422D76"/>
    <w:lvl w:ilvl="0" w:tplc="61649860">
      <w:start w:val="1"/>
      <w:numFmt w:val="decimal"/>
      <w:pStyle w:val="BSPNumberedStep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126DF"/>
    <w:multiLevelType w:val="hybridMultilevel"/>
    <w:tmpl w:val="13AACCAC"/>
    <w:lvl w:ilvl="0" w:tplc="824C0022">
      <w:start w:val="1"/>
      <w:numFmt w:val="decimal"/>
      <w:pStyle w:val="BSPNarrativeCaption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27225"/>
    <w:multiLevelType w:val="hybridMultilevel"/>
    <w:tmpl w:val="94FAE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E66BA3"/>
    <w:multiLevelType w:val="hybridMultilevel"/>
    <w:tmpl w:val="1806EAD8"/>
    <w:lvl w:ilvl="0" w:tplc="55BC6EDE">
      <w:start w:val="1"/>
      <w:numFmt w:val="decimal"/>
      <w:pStyle w:val="BSPRecipeStep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07F79"/>
    <w:multiLevelType w:val="hybridMultilevel"/>
    <w:tmpl w:val="F7AE745A"/>
    <w:lvl w:ilvl="0" w:tplc="10EA3844">
      <w:start w:val="1"/>
      <w:numFmt w:val="bullet"/>
      <w:pStyle w:val="BSPBuletedLis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78F9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A458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AD0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6A9B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5EEA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D627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363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EAFC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25109A"/>
    <w:multiLevelType w:val="hybridMultilevel"/>
    <w:tmpl w:val="FFAE39D4"/>
    <w:lvl w:ilvl="0" w:tplc="07964A86">
      <w:start w:val="1"/>
      <w:numFmt w:val="bullet"/>
      <w:pStyle w:val="BSP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C30A8C"/>
    <w:multiLevelType w:val="hybridMultilevel"/>
    <w:tmpl w:val="999A0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D74591"/>
    <w:multiLevelType w:val="hybridMultilevel"/>
    <w:tmpl w:val="EE9C6872"/>
    <w:lvl w:ilvl="0" w:tplc="46441944">
      <w:start w:val="1"/>
      <w:numFmt w:val="decimal"/>
      <w:lvlText w:val="%1."/>
      <w:lvlJc w:val="left"/>
      <w:pPr>
        <w:ind w:left="720" w:hanging="36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8"/>
  </w:num>
  <w:num w:numId="7">
    <w:abstractNumId w:val="2"/>
  </w:num>
  <w:num w:numId="8">
    <w:abstractNumId w:val="4"/>
  </w:num>
  <w:num w:numId="9">
    <w:abstractNumId w:val="4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4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4"/>
    <w:lvlOverride w:ilvl="0">
      <w:startOverride w:val="1"/>
    </w:lvlOverride>
  </w:num>
  <w:num w:numId="34">
    <w:abstractNumId w:val="0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4"/>
    <w:lvlOverride w:ilvl="0">
      <w:startOverride w:val="1"/>
    </w:lvlOverride>
  </w:num>
  <w:num w:numId="37">
    <w:abstractNumId w:val="0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4"/>
    <w:lvlOverride w:ilvl="0">
      <w:startOverride w:val="1"/>
    </w:lvlOverride>
  </w:num>
  <w:num w:numId="40">
    <w:abstractNumId w:val="0"/>
    <w:lvlOverride w:ilvl="0">
      <w:startOverride w:val="1"/>
    </w:lvlOverride>
  </w:num>
  <w:num w:numId="41">
    <w:abstractNumId w:val="2"/>
    <w:lvlOverride w:ilvl="0">
      <w:startOverride w:val="1"/>
    </w:lvlOverride>
  </w:num>
  <w:num w:numId="42">
    <w:abstractNumId w:val="4"/>
    <w:lvlOverride w:ilvl="0">
      <w:startOverride w:val="1"/>
    </w:lvlOverride>
  </w:num>
  <w:num w:numId="43">
    <w:abstractNumId w:val="0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4"/>
    <w:lvlOverride w:ilvl="0">
      <w:startOverride w:val="1"/>
    </w:lvlOverride>
  </w:num>
  <w:num w:numId="46">
    <w:abstractNumId w:val="0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4"/>
    <w:lvlOverride w:ilvl="0">
      <w:startOverride w:val="1"/>
    </w:lvlOverride>
  </w:num>
  <w:num w:numId="49">
    <w:abstractNumId w:val="0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4"/>
    <w:lvlOverride w:ilvl="0">
      <w:startOverride w:val="1"/>
    </w:lvlOverride>
  </w:num>
  <w:num w:numId="52">
    <w:abstractNumId w:val="0"/>
    <w:lvlOverride w:ilvl="0">
      <w:startOverride w:val="1"/>
    </w:lvlOverride>
  </w:num>
  <w:num w:numId="53">
    <w:abstractNumId w:val="2"/>
    <w:lvlOverride w:ilvl="0">
      <w:startOverride w:val="1"/>
    </w:lvlOverride>
  </w:num>
  <w:num w:numId="54">
    <w:abstractNumId w:val="4"/>
    <w:lvlOverride w:ilvl="0">
      <w:startOverride w:val="1"/>
    </w:lvlOverride>
  </w:num>
  <w:num w:numId="55">
    <w:abstractNumId w:val="0"/>
    <w:lvlOverride w:ilvl="0">
      <w:startOverride w:val="1"/>
    </w:lvlOverride>
  </w:num>
  <w:num w:numId="56">
    <w:abstractNumId w:val="2"/>
    <w:lvlOverride w:ilvl="0">
      <w:startOverride w:val="1"/>
    </w:lvlOverride>
  </w:num>
  <w:num w:numId="57">
    <w:abstractNumId w:val="4"/>
    <w:lvlOverride w:ilvl="0">
      <w:startOverride w:val="1"/>
    </w:lvlOverride>
  </w:num>
  <w:num w:numId="58">
    <w:abstractNumId w:val="0"/>
    <w:lvlOverride w:ilvl="0">
      <w:startOverride w:val="1"/>
    </w:lvlOverride>
  </w:num>
  <w:num w:numId="59">
    <w:abstractNumId w:val="2"/>
    <w:lvlOverride w:ilvl="0">
      <w:startOverride w:val="1"/>
    </w:lvlOverride>
  </w:num>
  <w:num w:numId="60">
    <w:abstractNumId w:val="4"/>
    <w:lvlOverride w:ilvl="0">
      <w:startOverride w:val="1"/>
    </w:lvlOverride>
  </w:num>
  <w:num w:numId="61">
    <w:abstractNumId w:val="0"/>
    <w:lvlOverride w:ilvl="0">
      <w:startOverride w:val="1"/>
    </w:lvlOverride>
  </w:num>
  <w:num w:numId="62">
    <w:abstractNumId w:val="2"/>
    <w:lvlOverride w:ilvl="0">
      <w:startOverride w:val="1"/>
    </w:lvlOverride>
  </w:num>
  <w:num w:numId="63">
    <w:abstractNumId w:val="4"/>
    <w:lvlOverride w:ilvl="0">
      <w:startOverride w:val="1"/>
    </w:lvlOverride>
  </w:num>
  <w:num w:numId="64">
    <w:abstractNumId w:val="0"/>
    <w:lvlOverride w:ilvl="0">
      <w:startOverride w:val="1"/>
    </w:lvlOverride>
  </w:num>
  <w:num w:numId="65">
    <w:abstractNumId w:val="2"/>
    <w:lvlOverride w:ilvl="0">
      <w:startOverride w:val="1"/>
    </w:lvlOverride>
  </w:num>
  <w:num w:numId="66">
    <w:abstractNumId w:val="4"/>
    <w:lvlOverride w:ilvl="0">
      <w:startOverride w:val="1"/>
    </w:lvlOverride>
  </w:num>
  <w:num w:numId="67">
    <w:abstractNumId w:val="0"/>
    <w:lvlOverride w:ilvl="0">
      <w:startOverride w:val="1"/>
    </w:lvlOverride>
  </w:num>
  <w:num w:numId="68">
    <w:abstractNumId w:val="2"/>
    <w:lvlOverride w:ilvl="0">
      <w:startOverride w:val="1"/>
    </w:lvlOverride>
  </w:num>
  <w:num w:numId="69">
    <w:abstractNumId w:val="4"/>
    <w:lvlOverride w:ilvl="0">
      <w:startOverride w:val="1"/>
    </w:lvlOverride>
  </w:num>
  <w:num w:numId="70">
    <w:abstractNumId w:val="0"/>
    <w:lvlOverride w:ilvl="0">
      <w:startOverride w:val="1"/>
    </w:lvlOverride>
  </w:num>
  <w:num w:numId="71">
    <w:abstractNumId w:val="2"/>
    <w:lvlOverride w:ilvl="0">
      <w:startOverride w:val="1"/>
    </w:lvlOverride>
  </w:num>
  <w:num w:numId="72">
    <w:abstractNumId w:val="4"/>
    <w:lvlOverride w:ilvl="0">
      <w:startOverride w:val="1"/>
    </w:lvlOverride>
  </w:num>
  <w:num w:numId="73">
    <w:abstractNumId w:val="0"/>
    <w:lvlOverride w:ilvl="0">
      <w:startOverride w:val="1"/>
    </w:lvlOverride>
  </w:num>
  <w:num w:numId="74">
    <w:abstractNumId w:val="2"/>
    <w:lvlOverride w:ilvl="0">
      <w:startOverride w:val="1"/>
    </w:lvlOverride>
  </w:num>
  <w:num w:numId="75">
    <w:abstractNumId w:val="4"/>
    <w:lvlOverride w:ilvl="0">
      <w:startOverride w:val="1"/>
    </w:lvlOverride>
  </w:num>
  <w:num w:numId="76">
    <w:abstractNumId w:val="0"/>
    <w:lvlOverride w:ilvl="0">
      <w:startOverride w:val="1"/>
    </w:lvlOverride>
  </w:num>
  <w:num w:numId="77">
    <w:abstractNumId w:val="2"/>
    <w:lvlOverride w:ilvl="0">
      <w:startOverride w:val="1"/>
    </w:lvlOverride>
  </w:num>
  <w:num w:numId="78">
    <w:abstractNumId w:val="4"/>
    <w:lvlOverride w:ilvl="0">
      <w:startOverride w:val="1"/>
    </w:lvlOverride>
  </w:num>
  <w:num w:numId="79">
    <w:abstractNumId w:val="0"/>
    <w:lvlOverride w:ilvl="0">
      <w:startOverride w:val="1"/>
    </w:lvlOverride>
  </w:num>
  <w:num w:numId="80">
    <w:abstractNumId w:val="2"/>
    <w:lvlOverride w:ilvl="0">
      <w:startOverride w:val="1"/>
    </w:lvlOverride>
  </w:num>
  <w:num w:numId="81">
    <w:abstractNumId w:val="4"/>
    <w:lvlOverride w:ilvl="0">
      <w:startOverride w:val="1"/>
    </w:lvlOverride>
  </w:num>
  <w:num w:numId="82">
    <w:abstractNumId w:val="0"/>
    <w:lvlOverride w:ilvl="0">
      <w:startOverride w:val="1"/>
    </w:lvlOverride>
  </w:num>
  <w:num w:numId="83">
    <w:abstractNumId w:val="2"/>
    <w:lvlOverride w:ilvl="0">
      <w:startOverride w:val="1"/>
    </w:lvlOverride>
  </w:num>
  <w:num w:numId="84">
    <w:abstractNumId w:val="4"/>
    <w:lvlOverride w:ilvl="0">
      <w:startOverride w:val="1"/>
    </w:lvlOverride>
  </w:num>
  <w:num w:numId="85">
    <w:abstractNumId w:val="0"/>
    <w:lvlOverride w:ilvl="0">
      <w:startOverride w:val="1"/>
    </w:lvlOverride>
  </w:num>
  <w:num w:numId="86">
    <w:abstractNumId w:val="2"/>
    <w:lvlOverride w:ilvl="0">
      <w:startOverride w:val="1"/>
    </w:lvlOverride>
  </w:num>
  <w:num w:numId="87">
    <w:abstractNumId w:val="4"/>
    <w:lvlOverride w:ilvl="0">
      <w:startOverride w:val="1"/>
    </w:lvlOverride>
  </w:num>
  <w:num w:numId="88">
    <w:abstractNumId w:val="0"/>
    <w:lvlOverride w:ilvl="0">
      <w:startOverride w:val="1"/>
    </w:lvlOverride>
  </w:num>
  <w:num w:numId="89">
    <w:abstractNumId w:val="2"/>
    <w:lvlOverride w:ilvl="0">
      <w:startOverride w:val="1"/>
    </w:lvlOverride>
  </w:num>
  <w:num w:numId="90">
    <w:abstractNumId w:val="4"/>
    <w:lvlOverride w:ilvl="0">
      <w:startOverride w:val="1"/>
    </w:lvlOverride>
  </w:num>
  <w:num w:numId="91">
    <w:abstractNumId w:val="0"/>
    <w:lvlOverride w:ilvl="0">
      <w:startOverride w:val="1"/>
    </w:lvlOverride>
  </w:num>
  <w:num w:numId="92">
    <w:abstractNumId w:val="2"/>
    <w:lvlOverride w:ilvl="0">
      <w:startOverride w:val="1"/>
    </w:lvlOverride>
  </w:num>
  <w:num w:numId="93">
    <w:abstractNumId w:val="4"/>
    <w:lvlOverride w:ilvl="0">
      <w:startOverride w:val="1"/>
    </w:lvlOverride>
  </w:num>
  <w:num w:numId="94">
    <w:abstractNumId w:val="0"/>
    <w:lvlOverride w:ilvl="0">
      <w:startOverride w:val="1"/>
    </w:lvlOverride>
  </w:num>
  <w:num w:numId="95">
    <w:abstractNumId w:val="2"/>
    <w:lvlOverride w:ilvl="0">
      <w:startOverride w:val="1"/>
    </w:lvlOverride>
  </w:num>
  <w:num w:numId="96">
    <w:abstractNumId w:val="4"/>
    <w:lvlOverride w:ilvl="0">
      <w:startOverride w:val="1"/>
    </w:lvlOverride>
  </w:num>
  <w:num w:numId="97">
    <w:abstractNumId w:val="0"/>
    <w:lvlOverride w:ilvl="0">
      <w:startOverride w:val="1"/>
    </w:lvlOverride>
  </w:num>
  <w:num w:numId="98">
    <w:abstractNumId w:val="2"/>
    <w:lvlOverride w:ilvl="0">
      <w:startOverride w:val="1"/>
    </w:lvlOverride>
  </w:num>
  <w:num w:numId="99">
    <w:abstractNumId w:val="4"/>
    <w:lvlOverride w:ilvl="0">
      <w:startOverride w:val="1"/>
    </w:lvlOverride>
  </w:num>
  <w:num w:numId="100">
    <w:abstractNumId w:val="0"/>
    <w:lvlOverride w:ilvl="0">
      <w:startOverride w:val="1"/>
    </w:lvlOverride>
  </w:num>
  <w:num w:numId="101">
    <w:abstractNumId w:val="2"/>
    <w:lvlOverride w:ilvl="0">
      <w:startOverride w:val="1"/>
    </w:lvlOverride>
  </w:num>
  <w:num w:numId="102">
    <w:abstractNumId w:val="4"/>
    <w:lvlOverride w:ilvl="0">
      <w:startOverride w:val="1"/>
    </w:lvlOverride>
  </w:num>
  <w:num w:numId="103">
    <w:abstractNumId w:val="0"/>
    <w:lvlOverride w:ilvl="0">
      <w:startOverride w:val="1"/>
    </w:lvlOverride>
  </w:num>
  <w:num w:numId="104">
    <w:abstractNumId w:val="2"/>
    <w:lvlOverride w:ilvl="0">
      <w:startOverride w:val="1"/>
    </w:lvlOverride>
  </w:num>
  <w:num w:numId="105">
    <w:abstractNumId w:val="4"/>
    <w:lvlOverride w:ilvl="0">
      <w:startOverride w:val="1"/>
    </w:lvlOverride>
  </w:num>
  <w:num w:numId="106">
    <w:abstractNumId w:val="0"/>
    <w:lvlOverride w:ilvl="0">
      <w:startOverride w:val="1"/>
    </w:lvlOverride>
  </w:num>
  <w:num w:numId="107">
    <w:abstractNumId w:val="2"/>
    <w:lvlOverride w:ilvl="0">
      <w:startOverride w:val="1"/>
    </w:lvlOverride>
  </w:num>
  <w:num w:numId="108">
    <w:abstractNumId w:val="4"/>
    <w:lvlOverride w:ilvl="0">
      <w:startOverride w:val="1"/>
    </w:lvlOverride>
  </w:num>
  <w:num w:numId="109">
    <w:abstractNumId w:val="0"/>
    <w:lvlOverride w:ilvl="0">
      <w:startOverride w:val="1"/>
    </w:lvlOverride>
  </w:num>
  <w:num w:numId="110">
    <w:abstractNumId w:val="2"/>
    <w:lvlOverride w:ilvl="0">
      <w:startOverride w:val="1"/>
    </w:lvlOverride>
  </w:num>
  <w:num w:numId="111">
    <w:abstractNumId w:val="4"/>
    <w:lvlOverride w:ilvl="0">
      <w:startOverride w:val="1"/>
    </w:lvlOverride>
  </w:num>
  <w:num w:numId="112">
    <w:abstractNumId w:val="0"/>
    <w:lvlOverride w:ilvl="0">
      <w:startOverride w:val="1"/>
    </w:lvlOverride>
  </w:num>
  <w:num w:numId="113">
    <w:abstractNumId w:val="2"/>
    <w:lvlOverride w:ilvl="0">
      <w:startOverride w:val="1"/>
    </w:lvlOverride>
  </w:num>
  <w:num w:numId="114">
    <w:abstractNumId w:val="4"/>
    <w:lvlOverride w:ilvl="0">
      <w:startOverride w:val="1"/>
    </w:lvlOverride>
  </w:num>
  <w:num w:numId="115">
    <w:abstractNumId w:val="0"/>
    <w:lvlOverride w:ilvl="0">
      <w:startOverride w:val="1"/>
    </w:lvlOverride>
  </w:num>
  <w:num w:numId="116">
    <w:abstractNumId w:val="2"/>
    <w:lvlOverride w:ilvl="0">
      <w:startOverride w:val="1"/>
    </w:lvlOverride>
  </w:num>
  <w:num w:numId="117">
    <w:abstractNumId w:val="4"/>
    <w:lvlOverride w:ilvl="0">
      <w:startOverride w:val="1"/>
    </w:lvlOverride>
  </w:num>
  <w:num w:numId="118">
    <w:abstractNumId w:val="0"/>
    <w:lvlOverride w:ilvl="0">
      <w:startOverride w:val="1"/>
    </w:lvlOverride>
  </w:num>
  <w:num w:numId="119">
    <w:abstractNumId w:val="2"/>
    <w:lvlOverride w:ilvl="0">
      <w:startOverride w:val="1"/>
    </w:lvlOverride>
  </w:num>
  <w:num w:numId="120">
    <w:abstractNumId w:val="4"/>
    <w:lvlOverride w:ilvl="0">
      <w:startOverride w:val="1"/>
    </w:lvlOverride>
  </w:num>
  <w:num w:numId="121">
    <w:abstractNumId w:val="0"/>
    <w:lvlOverride w:ilvl="0">
      <w:startOverride w:val="1"/>
    </w:lvlOverride>
  </w:num>
  <w:num w:numId="122">
    <w:abstractNumId w:val="2"/>
    <w:lvlOverride w:ilvl="0">
      <w:startOverride w:val="1"/>
    </w:lvlOverride>
  </w:num>
  <w:num w:numId="123">
    <w:abstractNumId w:val="4"/>
    <w:lvlOverride w:ilvl="0">
      <w:startOverride w:val="1"/>
    </w:lvlOverride>
  </w:num>
  <w:num w:numId="124">
    <w:abstractNumId w:val="0"/>
    <w:lvlOverride w:ilvl="0">
      <w:startOverride w:val="1"/>
    </w:lvlOverride>
  </w:num>
  <w:num w:numId="125">
    <w:abstractNumId w:val="2"/>
    <w:lvlOverride w:ilvl="0">
      <w:startOverride w:val="1"/>
    </w:lvlOverride>
  </w:num>
  <w:num w:numId="126">
    <w:abstractNumId w:val="4"/>
    <w:lvlOverride w:ilvl="0">
      <w:startOverride w:val="1"/>
    </w:lvlOverride>
  </w:num>
  <w:num w:numId="127">
    <w:abstractNumId w:val="0"/>
    <w:lvlOverride w:ilvl="0">
      <w:startOverride w:val="1"/>
    </w:lvlOverride>
  </w:num>
  <w:num w:numId="128">
    <w:abstractNumId w:val="2"/>
    <w:lvlOverride w:ilvl="0">
      <w:startOverride w:val="1"/>
    </w:lvlOverride>
  </w:num>
  <w:num w:numId="129">
    <w:abstractNumId w:val="4"/>
    <w:lvlOverride w:ilvl="0">
      <w:startOverride w:val="1"/>
    </w:lvlOverride>
  </w:num>
  <w:num w:numId="130">
    <w:abstractNumId w:val="0"/>
    <w:lvlOverride w:ilvl="0">
      <w:startOverride w:val="1"/>
    </w:lvlOverride>
  </w:num>
  <w:num w:numId="131">
    <w:abstractNumId w:val="2"/>
    <w:lvlOverride w:ilvl="0">
      <w:startOverride w:val="1"/>
    </w:lvlOverride>
  </w:num>
  <w:num w:numId="132">
    <w:abstractNumId w:val="4"/>
    <w:lvlOverride w:ilvl="0">
      <w:startOverride w:val="1"/>
    </w:lvlOverride>
  </w:num>
  <w:num w:numId="133">
    <w:abstractNumId w:val="0"/>
    <w:lvlOverride w:ilvl="0">
      <w:startOverride w:val="1"/>
    </w:lvlOverride>
  </w:num>
  <w:num w:numId="134">
    <w:abstractNumId w:val="2"/>
    <w:lvlOverride w:ilvl="0">
      <w:startOverride w:val="1"/>
    </w:lvlOverride>
  </w:num>
  <w:num w:numId="135">
    <w:abstractNumId w:val="2"/>
    <w:lvlOverride w:ilvl="0">
      <w:startOverride w:val="1"/>
    </w:lvlOverride>
  </w:num>
  <w:num w:numId="136">
    <w:abstractNumId w:val="2"/>
    <w:lvlOverride w:ilvl="0">
      <w:startOverride w:val="1"/>
    </w:lvlOverride>
  </w:num>
  <w:num w:numId="137">
    <w:abstractNumId w:val="3"/>
  </w:num>
  <w:numIdMacAtCleanup w:val="1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046"/>
    <w:rsid w:val="00001CCE"/>
    <w:rsid w:val="00002E39"/>
    <w:rsid w:val="00004213"/>
    <w:rsid w:val="000124AC"/>
    <w:rsid w:val="000214F2"/>
    <w:rsid w:val="00022E1A"/>
    <w:rsid w:val="0002340A"/>
    <w:rsid w:val="00025A48"/>
    <w:rsid w:val="00026D57"/>
    <w:rsid w:val="00030784"/>
    <w:rsid w:val="00033FDA"/>
    <w:rsid w:val="00037398"/>
    <w:rsid w:val="000401B3"/>
    <w:rsid w:val="0004270C"/>
    <w:rsid w:val="00044FFF"/>
    <w:rsid w:val="00046CBB"/>
    <w:rsid w:val="00046FC0"/>
    <w:rsid w:val="00055574"/>
    <w:rsid w:val="00056968"/>
    <w:rsid w:val="00061146"/>
    <w:rsid w:val="00061F07"/>
    <w:rsid w:val="00073203"/>
    <w:rsid w:val="00073932"/>
    <w:rsid w:val="00080987"/>
    <w:rsid w:val="00082A5A"/>
    <w:rsid w:val="00087BE0"/>
    <w:rsid w:val="00096D96"/>
    <w:rsid w:val="000A55C8"/>
    <w:rsid w:val="000A573C"/>
    <w:rsid w:val="000A7989"/>
    <w:rsid w:val="000B0487"/>
    <w:rsid w:val="000B3AB8"/>
    <w:rsid w:val="000B4EA5"/>
    <w:rsid w:val="000B5D02"/>
    <w:rsid w:val="000B7A93"/>
    <w:rsid w:val="000B7CA3"/>
    <w:rsid w:val="000B7DFE"/>
    <w:rsid w:val="000C03EB"/>
    <w:rsid w:val="000D1F25"/>
    <w:rsid w:val="000D3701"/>
    <w:rsid w:val="000E4152"/>
    <w:rsid w:val="000E6054"/>
    <w:rsid w:val="000E62B0"/>
    <w:rsid w:val="000E748D"/>
    <w:rsid w:val="000F097A"/>
    <w:rsid w:val="000F176D"/>
    <w:rsid w:val="000F3B60"/>
    <w:rsid w:val="000F561D"/>
    <w:rsid w:val="0010345F"/>
    <w:rsid w:val="00103A3B"/>
    <w:rsid w:val="00110CD9"/>
    <w:rsid w:val="00114200"/>
    <w:rsid w:val="0011459B"/>
    <w:rsid w:val="00115E84"/>
    <w:rsid w:val="001247AD"/>
    <w:rsid w:val="0012496D"/>
    <w:rsid w:val="00130EA4"/>
    <w:rsid w:val="001322AA"/>
    <w:rsid w:val="001406A8"/>
    <w:rsid w:val="00141DA7"/>
    <w:rsid w:val="001443D0"/>
    <w:rsid w:val="00152253"/>
    <w:rsid w:val="0015312E"/>
    <w:rsid w:val="00155DE6"/>
    <w:rsid w:val="00155E55"/>
    <w:rsid w:val="00165C2C"/>
    <w:rsid w:val="001724DC"/>
    <w:rsid w:val="00172CF4"/>
    <w:rsid w:val="00173207"/>
    <w:rsid w:val="00183639"/>
    <w:rsid w:val="00184911"/>
    <w:rsid w:val="001A028E"/>
    <w:rsid w:val="001A03EB"/>
    <w:rsid w:val="001A1FEB"/>
    <w:rsid w:val="001A252C"/>
    <w:rsid w:val="001A4F3A"/>
    <w:rsid w:val="001A58E1"/>
    <w:rsid w:val="001A5F56"/>
    <w:rsid w:val="001B3BD0"/>
    <w:rsid w:val="001D36EC"/>
    <w:rsid w:val="001D53E7"/>
    <w:rsid w:val="001D5E2A"/>
    <w:rsid w:val="001D7668"/>
    <w:rsid w:val="001E50E3"/>
    <w:rsid w:val="001F354E"/>
    <w:rsid w:val="001F4E70"/>
    <w:rsid w:val="001F630C"/>
    <w:rsid w:val="00200C1B"/>
    <w:rsid w:val="00201ACD"/>
    <w:rsid w:val="00206FF9"/>
    <w:rsid w:val="002164E0"/>
    <w:rsid w:val="002219A8"/>
    <w:rsid w:val="0023732A"/>
    <w:rsid w:val="00241C09"/>
    <w:rsid w:val="00242660"/>
    <w:rsid w:val="00245030"/>
    <w:rsid w:val="00245999"/>
    <w:rsid w:val="00247E2D"/>
    <w:rsid w:val="00250D8D"/>
    <w:rsid w:val="00253260"/>
    <w:rsid w:val="00256DB4"/>
    <w:rsid w:val="0027025B"/>
    <w:rsid w:val="0027148E"/>
    <w:rsid w:val="002754AF"/>
    <w:rsid w:val="00276B3B"/>
    <w:rsid w:val="002829A1"/>
    <w:rsid w:val="00284A4E"/>
    <w:rsid w:val="00286B7B"/>
    <w:rsid w:val="00291C0E"/>
    <w:rsid w:val="0029394E"/>
    <w:rsid w:val="002948B3"/>
    <w:rsid w:val="00295164"/>
    <w:rsid w:val="002A1B50"/>
    <w:rsid w:val="002A1BB2"/>
    <w:rsid w:val="002A4B39"/>
    <w:rsid w:val="002A6874"/>
    <w:rsid w:val="002B12D7"/>
    <w:rsid w:val="002B3A8B"/>
    <w:rsid w:val="002D2A90"/>
    <w:rsid w:val="002D37BB"/>
    <w:rsid w:val="002D3EC3"/>
    <w:rsid w:val="002D5ED7"/>
    <w:rsid w:val="002D798F"/>
    <w:rsid w:val="002E0ABF"/>
    <w:rsid w:val="002E0CD5"/>
    <w:rsid w:val="002E6B1B"/>
    <w:rsid w:val="002F105C"/>
    <w:rsid w:val="002F2004"/>
    <w:rsid w:val="002F37B2"/>
    <w:rsid w:val="002F4A92"/>
    <w:rsid w:val="002F6433"/>
    <w:rsid w:val="003103E2"/>
    <w:rsid w:val="00310BD8"/>
    <w:rsid w:val="003129E1"/>
    <w:rsid w:val="003176F2"/>
    <w:rsid w:val="00322797"/>
    <w:rsid w:val="0032312B"/>
    <w:rsid w:val="00330017"/>
    <w:rsid w:val="00337EF5"/>
    <w:rsid w:val="003409DF"/>
    <w:rsid w:val="00345999"/>
    <w:rsid w:val="0034708A"/>
    <w:rsid w:val="00363360"/>
    <w:rsid w:val="00363752"/>
    <w:rsid w:val="0036536D"/>
    <w:rsid w:val="003729B6"/>
    <w:rsid w:val="0038160C"/>
    <w:rsid w:val="003871B5"/>
    <w:rsid w:val="00390EC7"/>
    <w:rsid w:val="003940E4"/>
    <w:rsid w:val="00394E07"/>
    <w:rsid w:val="003A2523"/>
    <w:rsid w:val="003A5B69"/>
    <w:rsid w:val="003A5F0B"/>
    <w:rsid w:val="003A76C7"/>
    <w:rsid w:val="003B08F1"/>
    <w:rsid w:val="003D6119"/>
    <w:rsid w:val="003D72DC"/>
    <w:rsid w:val="003D798F"/>
    <w:rsid w:val="003E0BC1"/>
    <w:rsid w:val="003E3BD3"/>
    <w:rsid w:val="003E434D"/>
    <w:rsid w:val="003F7046"/>
    <w:rsid w:val="00402F47"/>
    <w:rsid w:val="004057FD"/>
    <w:rsid w:val="00406A10"/>
    <w:rsid w:val="004134E6"/>
    <w:rsid w:val="00420FAC"/>
    <w:rsid w:val="0042535F"/>
    <w:rsid w:val="00442674"/>
    <w:rsid w:val="004539BB"/>
    <w:rsid w:val="00453BC5"/>
    <w:rsid w:val="00454A69"/>
    <w:rsid w:val="00454FE7"/>
    <w:rsid w:val="0045594F"/>
    <w:rsid w:val="00461726"/>
    <w:rsid w:val="00465FC4"/>
    <w:rsid w:val="00467078"/>
    <w:rsid w:val="0047373E"/>
    <w:rsid w:val="00474F61"/>
    <w:rsid w:val="004817AE"/>
    <w:rsid w:val="00481CA2"/>
    <w:rsid w:val="00481F31"/>
    <w:rsid w:val="004865CA"/>
    <w:rsid w:val="00487D82"/>
    <w:rsid w:val="004914EA"/>
    <w:rsid w:val="00495262"/>
    <w:rsid w:val="004958BD"/>
    <w:rsid w:val="00496036"/>
    <w:rsid w:val="004A11E9"/>
    <w:rsid w:val="004A2F07"/>
    <w:rsid w:val="004A3399"/>
    <w:rsid w:val="004B3A58"/>
    <w:rsid w:val="004B6607"/>
    <w:rsid w:val="004C140E"/>
    <w:rsid w:val="004C6678"/>
    <w:rsid w:val="004C713F"/>
    <w:rsid w:val="004D2F17"/>
    <w:rsid w:val="004E1936"/>
    <w:rsid w:val="004E7373"/>
    <w:rsid w:val="004F037A"/>
    <w:rsid w:val="004F47AA"/>
    <w:rsid w:val="00500E58"/>
    <w:rsid w:val="00502B07"/>
    <w:rsid w:val="005040C7"/>
    <w:rsid w:val="0050465E"/>
    <w:rsid w:val="0051029D"/>
    <w:rsid w:val="00511276"/>
    <w:rsid w:val="005164C1"/>
    <w:rsid w:val="0052552E"/>
    <w:rsid w:val="00530A79"/>
    <w:rsid w:val="00532D5A"/>
    <w:rsid w:val="0053619E"/>
    <w:rsid w:val="0054677B"/>
    <w:rsid w:val="005474D5"/>
    <w:rsid w:val="005511CE"/>
    <w:rsid w:val="0055191B"/>
    <w:rsid w:val="00554BDB"/>
    <w:rsid w:val="0055518F"/>
    <w:rsid w:val="0056471C"/>
    <w:rsid w:val="00564E0E"/>
    <w:rsid w:val="0056510A"/>
    <w:rsid w:val="005704BA"/>
    <w:rsid w:val="005713DE"/>
    <w:rsid w:val="00574A2E"/>
    <w:rsid w:val="00576B26"/>
    <w:rsid w:val="0057756D"/>
    <w:rsid w:val="00577E09"/>
    <w:rsid w:val="0058222A"/>
    <w:rsid w:val="00583D84"/>
    <w:rsid w:val="00587033"/>
    <w:rsid w:val="005A23D4"/>
    <w:rsid w:val="005A2C0B"/>
    <w:rsid w:val="005A5F81"/>
    <w:rsid w:val="005B1B3B"/>
    <w:rsid w:val="005B1DA2"/>
    <w:rsid w:val="005B2B9A"/>
    <w:rsid w:val="005C1E0A"/>
    <w:rsid w:val="005C329A"/>
    <w:rsid w:val="005C5BFF"/>
    <w:rsid w:val="005D0D5E"/>
    <w:rsid w:val="005D299A"/>
    <w:rsid w:val="005E302B"/>
    <w:rsid w:val="005E37EC"/>
    <w:rsid w:val="005E3D5B"/>
    <w:rsid w:val="005E4CB3"/>
    <w:rsid w:val="005F0FD2"/>
    <w:rsid w:val="005F2078"/>
    <w:rsid w:val="005F3335"/>
    <w:rsid w:val="005F3906"/>
    <w:rsid w:val="005F7F38"/>
    <w:rsid w:val="00600A9E"/>
    <w:rsid w:val="00611A35"/>
    <w:rsid w:val="00614425"/>
    <w:rsid w:val="00617CAD"/>
    <w:rsid w:val="00622F6F"/>
    <w:rsid w:val="00630481"/>
    <w:rsid w:val="00632BAA"/>
    <w:rsid w:val="006336F8"/>
    <w:rsid w:val="00633C26"/>
    <w:rsid w:val="006367D6"/>
    <w:rsid w:val="00637F68"/>
    <w:rsid w:val="00642238"/>
    <w:rsid w:val="0064522E"/>
    <w:rsid w:val="00645C15"/>
    <w:rsid w:val="0065472C"/>
    <w:rsid w:val="00655C2B"/>
    <w:rsid w:val="00661D5F"/>
    <w:rsid w:val="006663A5"/>
    <w:rsid w:val="00670BB8"/>
    <w:rsid w:val="006717BF"/>
    <w:rsid w:val="00673897"/>
    <w:rsid w:val="0067652A"/>
    <w:rsid w:val="0068087D"/>
    <w:rsid w:val="00681DEF"/>
    <w:rsid w:val="00685260"/>
    <w:rsid w:val="006A0DE5"/>
    <w:rsid w:val="006A7EEC"/>
    <w:rsid w:val="006B0356"/>
    <w:rsid w:val="006B73AC"/>
    <w:rsid w:val="006B7C6C"/>
    <w:rsid w:val="006C30F6"/>
    <w:rsid w:val="006C3EE5"/>
    <w:rsid w:val="006D19C2"/>
    <w:rsid w:val="006D2605"/>
    <w:rsid w:val="006D5000"/>
    <w:rsid w:val="006E0ACC"/>
    <w:rsid w:val="006E1C6E"/>
    <w:rsid w:val="006E2447"/>
    <w:rsid w:val="006E3F5F"/>
    <w:rsid w:val="006E46DC"/>
    <w:rsid w:val="006F6E9B"/>
    <w:rsid w:val="006F7CCC"/>
    <w:rsid w:val="00704FD0"/>
    <w:rsid w:val="0072052D"/>
    <w:rsid w:val="00721C86"/>
    <w:rsid w:val="00725525"/>
    <w:rsid w:val="00733014"/>
    <w:rsid w:val="00734F58"/>
    <w:rsid w:val="00736B64"/>
    <w:rsid w:val="007421C4"/>
    <w:rsid w:val="00743E98"/>
    <w:rsid w:val="007469F1"/>
    <w:rsid w:val="00753DC6"/>
    <w:rsid w:val="00757927"/>
    <w:rsid w:val="00761DE6"/>
    <w:rsid w:val="00762EF1"/>
    <w:rsid w:val="0076634B"/>
    <w:rsid w:val="00773215"/>
    <w:rsid w:val="00780E6E"/>
    <w:rsid w:val="00780EF6"/>
    <w:rsid w:val="007829BA"/>
    <w:rsid w:val="00783F9E"/>
    <w:rsid w:val="0079009F"/>
    <w:rsid w:val="007924B4"/>
    <w:rsid w:val="007B3F39"/>
    <w:rsid w:val="007B5CDE"/>
    <w:rsid w:val="007B620A"/>
    <w:rsid w:val="007B70A0"/>
    <w:rsid w:val="007C79CD"/>
    <w:rsid w:val="007D1506"/>
    <w:rsid w:val="007D196B"/>
    <w:rsid w:val="007D2A15"/>
    <w:rsid w:val="007D2FA6"/>
    <w:rsid w:val="007E2A03"/>
    <w:rsid w:val="007E3914"/>
    <w:rsid w:val="007E4EB7"/>
    <w:rsid w:val="007E6BC8"/>
    <w:rsid w:val="007F03D5"/>
    <w:rsid w:val="007F7F59"/>
    <w:rsid w:val="00800801"/>
    <w:rsid w:val="008026A7"/>
    <w:rsid w:val="00805B3B"/>
    <w:rsid w:val="00805D24"/>
    <w:rsid w:val="00812C5D"/>
    <w:rsid w:val="00817C7B"/>
    <w:rsid w:val="00820A12"/>
    <w:rsid w:val="00822B57"/>
    <w:rsid w:val="00822BF7"/>
    <w:rsid w:val="008237BE"/>
    <w:rsid w:val="00823CFA"/>
    <w:rsid w:val="0082523B"/>
    <w:rsid w:val="00835262"/>
    <w:rsid w:val="00836F3C"/>
    <w:rsid w:val="00842FB9"/>
    <w:rsid w:val="00844E75"/>
    <w:rsid w:val="0085151A"/>
    <w:rsid w:val="00852D48"/>
    <w:rsid w:val="008609E9"/>
    <w:rsid w:val="00861FA7"/>
    <w:rsid w:val="00862D1B"/>
    <w:rsid w:val="008673C7"/>
    <w:rsid w:val="0087194A"/>
    <w:rsid w:val="0087625B"/>
    <w:rsid w:val="00876CA6"/>
    <w:rsid w:val="008800E4"/>
    <w:rsid w:val="00884751"/>
    <w:rsid w:val="0088644B"/>
    <w:rsid w:val="00890102"/>
    <w:rsid w:val="00893AAC"/>
    <w:rsid w:val="00895B4D"/>
    <w:rsid w:val="00896C25"/>
    <w:rsid w:val="008A149B"/>
    <w:rsid w:val="008A3829"/>
    <w:rsid w:val="008A6BAB"/>
    <w:rsid w:val="008B6839"/>
    <w:rsid w:val="008B791E"/>
    <w:rsid w:val="008C2417"/>
    <w:rsid w:val="008C5CD4"/>
    <w:rsid w:val="008C761F"/>
    <w:rsid w:val="008C7FD1"/>
    <w:rsid w:val="008D17F0"/>
    <w:rsid w:val="008D6E61"/>
    <w:rsid w:val="008D75E0"/>
    <w:rsid w:val="008E2D4F"/>
    <w:rsid w:val="008E3B6E"/>
    <w:rsid w:val="008E64AA"/>
    <w:rsid w:val="00904984"/>
    <w:rsid w:val="0090633E"/>
    <w:rsid w:val="00907F1D"/>
    <w:rsid w:val="00916CCD"/>
    <w:rsid w:val="0092174F"/>
    <w:rsid w:val="0092401D"/>
    <w:rsid w:val="00924FA4"/>
    <w:rsid w:val="0092748A"/>
    <w:rsid w:val="009307D2"/>
    <w:rsid w:val="00936DA8"/>
    <w:rsid w:val="0094035B"/>
    <w:rsid w:val="009434C1"/>
    <w:rsid w:val="0094465B"/>
    <w:rsid w:val="0095451C"/>
    <w:rsid w:val="00956032"/>
    <w:rsid w:val="0095722E"/>
    <w:rsid w:val="00957D46"/>
    <w:rsid w:val="009616D8"/>
    <w:rsid w:val="00964028"/>
    <w:rsid w:val="009728D8"/>
    <w:rsid w:val="0098329C"/>
    <w:rsid w:val="00993F00"/>
    <w:rsid w:val="00995C00"/>
    <w:rsid w:val="009A2A36"/>
    <w:rsid w:val="009A4089"/>
    <w:rsid w:val="009A563E"/>
    <w:rsid w:val="009A6FCF"/>
    <w:rsid w:val="009B0A8D"/>
    <w:rsid w:val="009B5151"/>
    <w:rsid w:val="009B5333"/>
    <w:rsid w:val="009C0324"/>
    <w:rsid w:val="009C3022"/>
    <w:rsid w:val="009D2B89"/>
    <w:rsid w:val="009D79E0"/>
    <w:rsid w:val="009E2FF0"/>
    <w:rsid w:val="009E75AC"/>
    <w:rsid w:val="009F22B3"/>
    <w:rsid w:val="009F3674"/>
    <w:rsid w:val="009F595F"/>
    <w:rsid w:val="009F5CE6"/>
    <w:rsid w:val="00A00189"/>
    <w:rsid w:val="00A00B9D"/>
    <w:rsid w:val="00A05F3A"/>
    <w:rsid w:val="00A07803"/>
    <w:rsid w:val="00A1006A"/>
    <w:rsid w:val="00A1174C"/>
    <w:rsid w:val="00A1303A"/>
    <w:rsid w:val="00A1661D"/>
    <w:rsid w:val="00A23B25"/>
    <w:rsid w:val="00A30E9F"/>
    <w:rsid w:val="00A3348F"/>
    <w:rsid w:val="00A3743B"/>
    <w:rsid w:val="00A445AD"/>
    <w:rsid w:val="00A44728"/>
    <w:rsid w:val="00A4668E"/>
    <w:rsid w:val="00A50608"/>
    <w:rsid w:val="00A52BE4"/>
    <w:rsid w:val="00A62241"/>
    <w:rsid w:val="00A623E0"/>
    <w:rsid w:val="00A63FCD"/>
    <w:rsid w:val="00A658A2"/>
    <w:rsid w:val="00A7134C"/>
    <w:rsid w:val="00A75F07"/>
    <w:rsid w:val="00A83A16"/>
    <w:rsid w:val="00A91EBC"/>
    <w:rsid w:val="00A96C60"/>
    <w:rsid w:val="00AA4DB0"/>
    <w:rsid w:val="00AA7745"/>
    <w:rsid w:val="00AA78A6"/>
    <w:rsid w:val="00AB6A48"/>
    <w:rsid w:val="00AB6B1D"/>
    <w:rsid w:val="00AB7FC6"/>
    <w:rsid w:val="00AC1171"/>
    <w:rsid w:val="00AC1704"/>
    <w:rsid w:val="00AC4877"/>
    <w:rsid w:val="00AD474D"/>
    <w:rsid w:val="00AD5C36"/>
    <w:rsid w:val="00AD77F5"/>
    <w:rsid w:val="00AD7BAD"/>
    <w:rsid w:val="00AE3DDB"/>
    <w:rsid w:val="00AF2B10"/>
    <w:rsid w:val="00AF7697"/>
    <w:rsid w:val="00B00C8E"/>
    <w:rsid w:val="00B013D4"/>
    <w:rsid w:val="00B014D0"/>
    <w:rsid w:val="00B043C4"/>
    <w:rsid w:val="00B06A52"/>
    <w:rsid w:val="00B13025"/>
    <w:rsid w:val="00B14C51"/>
    <w:rsid w:val="00B154F6"/>
    <w:rsid w:val="00B2554E"/>
    <w:rsid w:val="00B30190"/>
    <w:rsid w:val="00B365D0"/>
    <w:rsid w:val="00B37674"/>
    <w:rsid w:val="00B400CA"/>
    <w:rsid w:val="00B44577"/>
    <w:rsid w:val="00B50377"/>
    <w:rsid w:val="00B5170E"/>
    <w:rsid w:val="00B53EB3"/>
    <w:rsid w:val="00B55AF5"/>
    <w:rsid w:val="00B57118"/>
    <w:rsid w:val="00B578C7"/>
    <w:rsid w:val="00B618E1"/>
    <w:rsid w:val="00B64CA5"/>
    <w:rsid w:val="00B83D74"/>
    <w:rsid w:val="00B84F53"/>
    <w:rsid w:val="00B97040"/>
    <w:rsid w:val="00BA1D34"/>
    <w:rsid w:val="00BA7BA1"/>
    <w:rsid w:val="00BB20BC"/>
    <w:rsid w:val="00BB2211"/>
    <w:rsid w:val="00BB3B9B"/>
    <w:rsid w:val="00BB4A97"/>
    <w:rsid w:val="00BC34F2"/>
    <w:rsid w:val="00BC3580"/>
    <w:rsid w:val="00BC45EF"/>
    <w:rsid w:val="00BC5BE0"/>
    <w:rsid w:val="00BC7E52"/>
    <w:rsid w:val="00BD3D43"/>
    <w:rsid w:val="00BD43A8"/>
    <w:rsid w:val="00BD5437"/>
    <w:rsid w:val="00BE5DFA"/>
    <w:rsid w:val="00BE717C"/>
    <w:rsid w:val="00BF20ED"/>
    <w:rsid w:val="00BF5FC5"/>
    <w:rsid w:val="00BF6D0F"/>
    <w:rsid w:val="00C053B8"/>
    <w:rsid w:val="00C06A5D"/>
    <w:rsid w:val="00C131A0"/>
    <w:rsid w:val="00C15DAC"/>
    <w:rsid w:val="00C25243"/>
    <w:rsid w:val="00C265A8"/>
    <w:rsid w:val="00C41211"/>
    <w:rsid w:val="00C42B97"/>
    <w:rsid w:val="00C43C72"/>
    <w:rsid w:val="00C52579"/>
    <w:rsid w:val="00C61ECD"/>
    <w:rsid w:val="00C63434"/>
    <w:rsid w:val="00C73535"/>
    <w:rsid w:val="00C75764"/>
    <w:rsid w:val="00C76384"/>
    <w:rsid w:val="00C82123"/>
    <w:rsid w:val="00C8494D"/>
    <w:rsid w:val="00C86342"/>
    <w:rsid w:val="00C91381"/>
    <w:rsid w:val="00CA78C4"/>
    <w:rsid w:val="00CB5C2E"/>
    <w:rsid w:val="00CC1FAB"/>
    <w:rsid w:val="00CC3DB4"/>
    <w:rsid w:val="00CC447C"/>
    <w:rsid w:val="00CC57AE"/>
    <w:rsid w:val="00CD2F09"/>
    <w:rsid w:val="00CD4467"/>
    <w:rsid w:val="00CD4C89"/>
    <w:rsid w:val="00CE0D6F"/>
    <w:rsid w:val="00CE0DE9"/>
    <w:rsid w:val="00CE30CF"/>
    <w:rsid w:val="00CE5ACE"/>
    <w:rsid w:val="00CE74EE"/>
    <w:rsid w:val="00CF2C2D"/>
    <w:rsid w:val="00CF6EAB"/>
    <w:rsid w:val="00D001C3"/>
    <w:rsid w:val="00D045A3"/>
    <w:rsid w:val="00D072CC"/>
    <w:rsid w:val="00D1165D"/>
    <w:rsid w:val="00D1630E"/>
    <w:rsid w:val="00D163F8"/>
    <w:rsid w:val="00D1666C"/>
    <w:rsid w:val="00D272C6"/>
    <w:rsid w:val="00D40171"/>
    <w:rsid w:val="00D43060"/>
    <w:rsid w:val="00D44E98"/>
    <w:rsid w:val="00D45491"/>
    <w:rsid w:val="00D50E62"/>
    <w:rsid w:val="00D51BA2"/>
    <w:rsid w:val="00D5216F"/>
    <w:rsid w:val="00D53FB5"/>
    <w:rsid w:val="00D54913"/>
    <w:rsid w:val="00D56DA9"/>
    <w:rsid w:val="00D613CD"/>
    <w:rsid w:val="00D65768"/>
    <w:rsid w:val="00D7095A"/>
    <w:rsid w:val="00D805EB"/>
    <w:rsid w:val="00D83E8C"/>
    <w:rsid w:val="00D846FE"/>
    <w:rsid w:val="00D84BFD"/>
    <w:rsid w:val="00D85F32"/>
    <w:rsid w:val="00D949EA"/>
    <w:rsid w:val="00D97137"/>
    <w:rsid w:val="00DA505E"/>
    <w:rsid w:val="00DB0F8E"/>
    <w:rsid w:val="00DC089B"/>
    <w:rsid w:val="00DC1DD3"/>
    <w:rsid w:val="00DC3069"/>
    <w:rsid w:val="00DC4453"/>
    <w:rsid w:val="00DC7881"/>
    <w:rsid w:val="00DD4CFF"/>
    <w:rsid w:val="00DD6C3C"/>
    <w:rsid w:val="00DD7355"/>
    <w:rsid w:val="00DE0B1E"/>
    <w:rsid w:val="00DF06CE"/>
    <w:rsid w:val="00DF17FE"/>
    <w:rsid w:val="00DF2000"/>
    <w:rsid w:val="00E011D2"/>
    <w:rsid w:val="00E02C8D"/>
    <w:rsid w:val="00E02ECA"/>
    <w:rsid w:val="00E05D91"/>
    <w:rsid w:val="00E11D11"/>
    <w:rsid w:val="00E11D6C"/>
    <w:rsid w:val="00E1227C"/>
    <w:rsid w:val="00E13C5F"/>
    <w:rsid w:val="00E16019"/>
    <w:rsid w:val="00E227DF"/>
    <w:rsid w:val="00E22DF0"/>
    <w:rsid w:val="00E22E15"/>
    <w:rsid w:val="00E2667D"/>
    <w:rsid w:val="00E26960"/>
    <w:rsid w:val="00E338C0"/>
    <w:rsid w:val="00E407F0"/>
    <w:rsid w:val="00E40A90"/>
    <w:rsid w:val="00E46927"/>
    <w:rsid w:val="00E46A33"/>
    <w:rsid w:val="00E55240"/>
    <w:rsid w:val="00E5728B"/>
    <w:rsid w:val="00E66572"/>
    <w:rsid w:val="00E71A31"/>
    <w:rsid w:val="00E71CC5"/>
    <w:rsid w:val="00E71F37"/>
    <w:rsid w:val="00E72C63"/>
    <w:rsid w:val="00E72C67"/>
    <w:rsid w:val="00E7692C"/>
    <w:rsid w:val="00E76E3E"/>
    <w:rsid w:val="00E80D13"/>
    <w:rsid w:val="00E838EB"/>
    <w:rsid w:val="00E9086C"/>
    <w:rsid w:val="00E91F79"/>
    <w:rsid w:val="00EA0151"/>
    <w:rsid w:val="00EA482B"/>
    <w:rsid w:val="00EB0DF9"/>
    <w:rsid w:val="00EB11AC"/>
    <w:rsid w:val="00EB1BE4"/>
    <w:rsid w:val="00EB61E3"/>
    <w:rsid w:val="00EB7959"/>
    <w:rsid w:val="00EC425E"/>
    <w:rsid w:val="00ED04D8"/>
    <w:rsid w:val="00ED4618"/>
    <w:rsid w:val="00ED60C0"/>
    <w:rsid w:val="00ED78F9"/>
    <w:rsid w:val="00EE1CF3"/>
    <w:rsid w:val="00EE20B0"/>
    <w:rsid w:val="00EE2344"/>
    <w:rsid w:val="00EE4B85"/>
    <w:rsid w:val="00EF09CC"/>
    <w:rsid w:val="00EF17C4"/>
    <w:rsid w:val="00EF7A48"/>
    <w:rsid w:val="00F04381"/>
    <w:rsid w:val="00F05F46"/>
    <w:rsid w:val="00F06D49"/>
    <w:rsid w:val="00F103E1"/>
    <w:rsid w:val="00F10F9B"/>
    <w:rsid w:val="00F1168D"/>
    <w:rsid w:val="00F12405"/>
    <w:rsid w:val="00F13139"/>
    <w:rsid w:val="00F13402"/>
    <w:rsid w:val="00F148D2"/>
    <w:rsid w:val="00F14A4A"/>
    <w:rsid w:val="00F166CB"/>
    <w:rsid w:val="00F20D1A"/>
    <w:rsid w:val="00F23B01"/>
    <w:rsid w:val="00F31CC1"/>
    <w:rsid w:val="00F3362F"/>
    <w:rsid w:val="00F35B0C"/>
    <w:rsid w:val="00F36FD4"/>
    <w:rsid w:val="00F40CE2"/>
    <w:rsid w:val="00F41188"/>
    <w:rsid w:val="00F42DB5"/>
    <w:rsid w:val="00F44877"/>
    <w:rsid w:val="00F448F6"/>
    <w:rsid w:val="00F45289"/>
    <w:rsid w:val="00F46C2C"/>
    <w:rsid w:val="00F52C38"/>
    <w:rsid w:val="00F543B9"/>
    <w:rsid w:val="00F54E0A"/>
    <w:rsid w:val="00F557E1"/>
    <w:rsid w:val="00F55D36"/>
    <w:rsid w:val="00F57348"/>
    <w:rsid w:val="00F73D3E"/>
    <w:rsid w:val="00F9212B"/>
    <w:rsid w:val="00F92856"/>
    <w:rsid w:val="00F96331"/>
    <w:rsid w:val="00F96C5F"/>
    <w:rsid w:val="00FA1689"/>
    <w:rsid w:val="00FB3837"/>
    <w:rsid w:val="00FC316B"/>
    <w:rsid w:val="00FC51E4"/>
    <w:rsid w:val="00FC6D13"/>
    <w:rsid w:val="00FE0B03"/>
    <w:rsid w:val="00FE7865"/>
    <w:rsid w:val="00FF17C6"/>
    <w:rsid w:val="00FF1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53CD3D"/>
  <w15:chartTrackingRefBased/>
  <w15:docId w15:val="{A98D3599-F411-4E4F-AEA9-652FA114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5E0"/>
  </w:style>
  <w:style w:type="paragraph" w:styleId="Heading1">
    <w:name w:val="heading 1"/>
    <w:basedOn w:val="Normal"/>
    <w:next w:val="Normal"/>
    <w:link w:val="Heading1Char"/>
    <w:uiPriority w:val="9"/>
    <w:qFormat/>
    <w:rsid w:val="00C43C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7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7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anding1NoTOC">
    <w:name w:val="Handing 1 (No TOC)"/>
    <w:basedOn w:val="Heading1"/>
    <w:link w:val="Handing1NoTOCChar"/>
    <w:qFormat/>
    <w:rsid w:val="00C43C72"/>
    <w:pPr>
      <w:pageBreakBefore/>
      <w:spacing w:before="100" w:beforeAutospacing="1" w:after="120" w:line="276" w:lineRule="auto"/>
    </w:pPr>
    <w:rPr>
      <w:rFonts w:ascii="Segoe UI" w:eastAsia="Times New Roman" w:hAnsi="Segoe UI" w:cstheme="minorBidi"/>
      <w:bCs/>
      <w:color w:val="595959"/>
      <w:sz w:val="44"/>
      <w:szCs w:val="44"/>
    </w:rPr>
  </w:style>
  <w:style w:type="character" w:customStyle="1" w:styleId="Handing1NoTOCChar">
    <w:name w:val="Handing 1 (No TOC) Char"/>
    <w:basedOn w:val="Heading1Char"/>
    <w:link w:val="Handing1NoTOC"/>
    <w:rsid w:val="00C43C72"/>
    <w:rPr>
      <w:rFonts w:ascii="Segoe UI" w:eastAsia="Times New Roman" w:hAnsi="Segoe UI" w:cstheme="majorBidi"/>
      <w:bCs/>
      <w:color w:val="595959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C43C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0A798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A7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989"/>
  </w:style>
  <w:style w:type="paragraph" w:styleId="Footer">
    <w:name w:val="footer"/>
    <w:basedOn w:val="Normal"/>
    <w:link w:val="FooterChar"/>
    <w:uiPriority w:val="99"/>
    <w:unhideWhenUsed/>
    <w:rsid w:val="000A7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989"/>
  </w:style>
  <w:style w:type="character" w:styleId="Hyperlink">
    <w:name w:val="Hyperlink"/>
    <w:basedOn w:val="DefaultParagraphFont"/>
    <w:uiPriority w:val="99"/>
    <w:unhideWhenUsed/>
    <w:rsid w:val="0057756D"/>
    <w:rPr>
      <w:color w:val="0563C1" w:themeColor="hyperlink"/>
      <w:u w:val="single"/>
    </w:rPr>
  </w:style>
  <w:style w:type="paragraph" w:customStyle="1" w:styleId="BSPTitle">
    <w:name w:val="BSP Title"/>
    <w:basedOn w:val="Normal"/>
    <w:link w:val="BSPTitleChar"/>
    <w:qFormat/>
    <w:rsid w:val="0053619E"/>
    <w:pPr>
      <w:spacing w:before="2400"/>
      <w:jc w:val="center"/>
    </w:pPr>
    <w:rPr>
      <w:rFonts w:ascii="Franklin Gothic Book" w:hAnsi="Franklin Gothic Book" w:cs="Segoe UI Light"/>
      <w:bCs/>
      <w:sz w:val="64"/>
      <w:szCs w:val="64"/>
    </w:rPr>
  </w:style>
  <w:style w:type="paragraph" w:customStyle="1" w:styleId="BSPTitlePageAuthor">
    <w:name w:val="BSP Title Page Author"/>
    <w:basedOn w:val="Normal"/>
    <w:uiPriority w:val="99"/>
    <w:qFormat/>
    <w:rsid w:val="0053619E"/>
    <w:pPr>
      <w:jc w:val="center"/>
    </w:pPr>
    <w:rPr>
      <w:rFonts w:ascii="Franklin Gothic Book" w:hAnsi="Franklin Gothic Book" w:cs="Segoe UI Light"/>
      <w:bCs/>
      <w:sz w:val="56"/>
      <w:szCs w:val="56"/>
    </w:rPr>
  </w:style>
  <w:style w:type="character" w:customStyle="1" w:styleId="BSPTitleChar">
    <w:name w:val="BSP Title Char"/>
    <w:basedOn w:val="DefaultParagraphFont"/>
    <w:link w:val="BSPTitle"/>
    <w:rsid w:val="0053619E"/>
    <w:rPr>
      <w:rFonts w:ascii="Franklin Gothic Book" w:hAnsi="Franklin Gothic Book" w:cs="Segoe UI Light"/>
      <w:bCs/>
      <w:sz w:val="64"/>
      <w:szCs w:val="64"/>
    </w:rPr>
  </w:style>
  <w:style w:type="paragraph" w:customStyle="1" w:styleId="BSPCopyright">
    <w:name w:val="BSP Copyright"/>
    <w:basedOn w:val="Normal"/>
    <w:qFormat/>
    <w:rsid w:val="0057756D"/>
    <w:pPr>
      <w:spacing w:before="10000"/>
      <w:jc w:val="center"/>
    </w:pPr>
    <w:rPr>
      <w:rFonts w:ascii="Segoe UI Light" w:hAnsi="Segoe UI Light" w:cs="Segoe UI Light"/>
      <w:bCs/>
      <w:sz w:val="24"/>
      <w:szCs w:val="24"/>
    </w:rPr>
  </w:style>
  <w:style w:type="paragraph" w:customStyle="1" w:styleId="BSPHeading1Hidden">
    <w:name w:val="BSP Heading 1 (Hidden)"/>
    <w:basedOn w:val="BSPHeading1"/>
    <w:next w:val="BSPNormal"/>
    <w:qFormat/>
    <w:rsid w:val="00861FA7"/>
    <w:pPr>
      <w:spacing w:after="480"/>
    </w:pPr>
    <w:rPr>
      <w:bCs w:val="0"/>
    </w:rPr>
  </w:style>
  <w:style w:type="paragraph" w:customStyle="1" w:styleId="BSPHeading1">
    <w:name w:val="BSP Heading 1"/>
    <w:next w:val="Normal"/>
    <w:qFormat/>
    <w:rsid w:val="0053619E"/>
    <w:pPr>
      <w:pageBreakBefore/>
      <w:spacing w:after="400"/>
    </w:pPr>
    <w:rPr>
      <w:rFonts w:ascii="Franklin Gothic Book" w:eastAsia="Times New Roman" w:hAnsi="Franklin Gothic Book" w:cs="Segoe UI Light"/>
      <w:b/>
      <w:bCs/>
      <w:color w:val="595959"/>
      <w:sz w:val="56"/>
      <w:szCs w:val="56"/>
    </w:rPr>
  </w:style>
  <w:style w:type="paragraph" w:customStyle="1" w:styleId="BSPNarrativeIllustration">
    <w:name w:val="BSP Narrative Illustration"/>
    <w:basedOn w:val="BSPNormal"/>
    <w:next w:val="BSPNarrative"/>
    <w:autoRedefine/>
    <w:qFormat/>
    <w:rsid w:val="008D75E0"/>
    <w:pPr>
      <w:spacing w:before="480" w:after="480" w:line="240" w:lineRule="auto"/>
      <w:jc w:val="center"/>
    </w:pPr>
    <w:rPr>
      <w:rFonts w:eastAsiaTheme="minorEastAsia"/>
      <w:noProof/>
      <w:sz w:val="17"/>
      <w:szCs w:val="17"/>
      <w:lang w:eastAsia="ja-JP"/>
    </w:rPr>
  </w:style>
  <w:style w:type="paragraph" w:customStyle="1" w:styleId="BSPNarrative">
    <w:name w:val="BSP Narrative"/>
    <w:basedOn w:val="BSPNormal"/>
    <w:autoRedefine/>
    <w:qFormat/>
    <w:rsid w:val="00F35B0C"/>
    <w:rPr>
      <w:szCs w:val="28"/>
    </w:rPr>
  </w:style>
  <w:style w:type="paragraph" w:customStyle="1" w:styleId="BSPStepHeading">
    <w:name w:val="BSP Step Heading"/>
    <w:basedOn w:val="Normal"/>
    <w:next w:val="BSPNarrativeIllustration"/>
    <w:autoRedefine/>
    <w:qFormat/>
    <w:rsid w:val="0032312B"/>
    <w:pPr>
      <w:keepNext/>
      <w:pageBreakBefore/>
    </w:pPr>
    <w:rPr>
      <w:rFonts w:ascii="Arial" w:hAnsi="Arial" w:cs="Segoe UI Light"/>
      <w:bCs/>
      <w:sz w:val="48"/>
      <w:szCs w:val="32"/>
    </w:rPr>
  </w:style>
  <w:style w:type="paragraph" w:customStyle="1" w:styleId="BSPSection">
    <w:name w:val="BSP Section"/>
    <w:next w:val="BSPNormal"/>
    <w:autoRedefine/>
    <w:qFormat/>
    <w:rsid w:val="00500E58"/>
    <w:pPr>
      <w:pageBreakBefore/>
      <w:spacing w:before="2560"/>
    </w:pPr>
    <w:rPr>
      <w:rFonts w:ascii="Arial" w:eastAsiaTheme="majorEastAsia" w:hAnsi="Arial" w:cs="Arial"/>
      <w:b/>
      <w:bCs/>
      <w:color w:val="595959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247A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247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85260"/>
    <w:pPr>
      <w:tabs>
        <w:tab w:val="right" w:leader="dot" w:pos="936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247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BSPChapter">
    <w:name w:val="BSP Chapter"/>
    <w:next w:val="BSPNormal"/>
    <w:qFormat/>
    <w:rsid w:val="006663A5"/>
    <w:pPr>
      <w:keepNext/>
      <w:pageBreakBefore/>
      <w:suppressAutoHyphens/>
      <w:spacing w:before="2560"/>
    </w:pPr>
    <w:rPr>
      <w:rFonts w:eastAsiaTheme="majorEastAsia" w:cs="Segoe UI Light"/>
      <w:b/>
      <w:bCs/>
      <w:color w:val="595959"/>
      <w:sz w:val="96"/>
      <w:szCs w:val="56"/>
    </w:rPr>
  </w:style>
  <w:style w:type="paragraph" w:customStyle="1" w:styleId="BSPNormal">
    <w:name w:val="BSP Normal"/>
    <w:basedOn w:val="Normal"/>
    <w:autoRedefine/>
    <w:qFormat/>
    <w:rsid w:val="00F543B9"/>
    <w:pPr>
      <w:keepLines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9B5333"/>
    <w:pPr>
      <w:ind w:left="720"/>
      <w:contextualSpacing/>
    </w:pPr>
  </w:style>
  <w:style w:type="paragraph" w:customStyle="1" w:styleId="BSPList">
    <w:name w:val="BSP List"/>
    <w:basedOn w:val="BSPNormal"/>
    <w:qFormat/>
    <w:rsid w:val="009B5333"/>
    <w:pPr>
      <w:numPr>
        <w:numId w:val="1"/>
      </w:numPr>
      <w:contextualSpacing/>
    </w:pPr>
  </w:style>
  <w:style w:type="paragraph" w:customStyle="1" w:styleId="BSPNumberedStep">
    <w:name w:val="BSP Numbered Step"/>
    <w:basedOn w:val="BSPNormal"/>
    <w:qFormat/>
    <w:rsid w:val="005F3906"/>
    <w:pPr>
      <w:numPr>
        <w:numId w:val="2"/>
      </w:numPr>
      <w:ind w:left="446"/>
    </w:pPr>
  </w:style>
  <w:style w:type="paragraph" w:styleId="TOC2">
    <w:name w:val="toc 2"/>
    <w:basedOn w:val="Normal"/>
    <w:next w:val="Normal"/>
    <w:autoRedefine/>
    <w:uiPriority w:val="39"/>
    <w:unhideWhenUsed/>
    <w:rsid w:val="00FA1689"/>
    <w:pPr>
      <w:spacing w:after="100"/>
      <w:ind w:left="220"/>
    </w:pPr>
  </w:style>
  <w:style w:type="paragraph" w:customStyle="1" w:styleId="BSPSubheading">
    <w:name w:val="BSP Subheading"/>
    <w:basedOn w:val="BSPHeading1"/>
    <w:next w:val="BSPNormal"/>
    <w:autoRedefine/>
    <w:qFormat/>
    <w:rsid w:val="00861FA7"/>
    <w:pPr>
      <w:keepNext/>
      <w:pageBreakBefore w:val="0"/>
      <w:spacing w:after="160"/>
    </w:pPr>
    <w:rPr>
      <w:rFonts w:asciiTheme="minorHAnsi" w:hAnsiTheme="minorHAnsi"/>
      <w:sz w:val="28"/>
      <w:szCs w:val="28"/>
    </w:rPr>
  </w:style>
  <w:style w:type="paragraph" w:customStyle="1" w:styleId="BSPCodeSnippet">
    <w:name w:val="BSP Code Snippet"/>
    <w:basedOn w:val="BSPNormal"/>
    <w:qFormat/>
    <w:rsid w:val="00BB2211"/>
    <w:pPr>
      <w:shd w:val="clear" w:color="auto" w:fill="FFF2CC" w:themeFill="accent4" w:themeFillTint="33"/>
      <w:spacing w:before="160" w:line="240" w:lineRule="auto"/>
      <w:ind w:left="720"/>
      <w:contextualSpacing/>
    </w:pPr>
    <w:rPr>
      <w:bCs/>
      <w:sz w:val="16"/>
      <w:szCs w:val="16"/>
    </w:rPr>
  </w:style>
  <w:style w:type="paragraph" w:customStyle="1" w:styleId="BSPNarrativeNote">
    <w:name w:val="BSP Narrative Note"/>
    <w:basedOn w:val="BSPNarrative"/>
    <w:qFormat/>
    <w:rsid w:val="002219A8"/>
    <w:pPr>
      <w:shd w:val="clear" w:color="auto" w:fill="D9D9D9" w:themeFill="background1" w:themeFillShade="D9"/>
      <w:contextualSpacing/>
    </w:pPr>
    <w:rPr>
      <w:bCs/>
    </w:rPr>
  </w:style>
  <w:style w:type="paragraph" w:customStyle="1" w:styleId="BSPNarrativeTip">
    <w:name w:val="BSP Narrative Tip"/>
    <w:basedOn w:val="BSPNormal"/>
    <w:qFormat/>
    <w:rsid w:val="00BB2211"/>
    <w:pPr>
      <w:shd w:val="clear" w:color="auto" w:fill="E7E6E6" w:themeFill="background2"/>
      <w:ind w:left="720"/>
    </w:pPr>
    <w:rPr>
      <w:bCs/>
    </w:rPr>
  </w:style>
  <w:style w:type="table" w:styleId="TableGrid">
    <w:name w:val="Table Grid"/>
    <w:basedOn w:val="TableNormal"/>
    <w:uiPriority w:val="39"/>
    <w:rsid w:val="00685260"/>
    <w:pPr>
      <w:spacing w:after="0" w:line="240" w:lineRule="auto"/>
    </w:pPr>
    <w:rPr>
      <w:rFonts w:eastAsiaTheme="minorEastAsia"/>
      <w:sz w:val="17"/>
      <w:szCs w:val="17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SPThumbnail">
    <w:name w:val="BSP Thumbnail"/>
    <w:basedOn w:val="BSPNormal"/>
    <w:next w:val="BSPThumbnailCaption"/>
    <w:qFormat/>
    <w:rsid w:val="00474F61"/>
    <w:pPr>
      <w:spacing w:before="160" w:after="200" w:line="240" w:lineRule="auto"/>
      <w:contextualSpacing/>
    </w:pPr>
    <w:rPr>
      <w:rFonts w:ascii="Calibri" w:eastAsiaTheme="minorEastAsia" w:hAnsi="Calibri"/>
      <w:szCs w:val="20"/>
      <w:lang w:eastAsia="ja-JP"/>
    </w:rPr>
  </w:style>
  <w:style w:type="paragraph" w:customStyle="1" w:styleId="BSPThumbnailCaption">
    <w:name w:val="BSP Thumbnail Caption"/>
    <w:basedOn w:val="BSPNormal"/>
    <w:autoRedefine/>
    <w:qFormat/>
    <w:rsid w:val="00B365D0"/>
    <w:pPr>
      <w:spacing w:line="240" w:lineRule="auto"/>
    </w:pPr>
    <w:rPr>
      <w:rFonts w:eastAsiaTheme="minorEastAsia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C0"/>
    <w:rPr>
      <w:rFonts w:ascii="Segoe UI" w:hAnsi="Segoe UI" w:cs="Segoe UI"/>
      <w:sz w:val="18"/>
      <w:szCs w:val="18"/>
    </w:rPr>
  </w:style>
  <w:style w:type="paragraph" w:customStyle="1" w:styleId="BSPCoverAuthor">
    <w:name w:val="BSP Cover Author"/>
    <w:basedOn w:val="BSPNormal"/>
    <w:uiPriority w:val="99"/>
    <w:qFormat/>
    <w:rsid w:val="0053619E"/>
    <w:pPr>
      <w:kinsoku w:val="0"/>
      <w:overflowPunct w:val="0"/>
      <w:spacing w:after="0"/>
      <w:jc w:val="center"/>
      <w:textAlignment w:val="baseline"/>
    </w:pPr>
    <w:rPr>
      <w:rFonts w:ascii="Franklin Gothic Book" w:hAnsi="Franklin Gothic Book"/>
      <w:b/>
      <w:bCs/>
      <w:caps/>
      <w:color w:val="FFFFFF"/>
      <w:kern w:val="24"/>
      <w:sz w:val="48"/>
      <w:szCs w:val="48"/>
    </w:rPr>
  </w:style>
  <w:style w:type="paragraph" w:customStyle="1" w:styleId="BSPCoverTitle">
    <w:name w:val="BSP Cover Title"/>
    <w:basedOn w:val="BSPNormal"/>
    <w:uiPriority w:val="99"/>
    <w:qFormat/>
    <w:rsid w:val="0053619E"/>
    <w:pPr>
      <w:kinsoku w:val="0"/>
      <w:overflowPunct w:val="0"/>
      <w:spacing w:after="0"/>
      <w:ind w:left="720" w:right="576"/>
      <w:jc w:val="center"/>
      <w:textAlignment w:val="baseline"/>
    </w:pPr>
    <w:rPr>
      <w:rFonts w:ascii="Franklin Gothic Book" w:hAnsi="Franklin Gothic Book"/>
      <w:caps/>
      <w:color w:val="FFFFFF"/>
      <w:kern w:val="24"/>
      <w:sz w:val="96"/>
      <w:szCs w:val="72"/>
    </w:rPr>
  </w:style>
  <w:style w:type="paragraph" w:customStyle="1" w:styleId="BSPSubtitle">
    <w:name w:val="BSP Subtitle"/>
    <w:basedOn w:val="BSPNormal"/>
    <w:autoRedefine/>
    <w:uiPriority w:val="99"/>
    <w:qFormat/>
    <w:rsid w:val="00A623E0"/>
    <w:pPr>
      <w:kinsoku w:val="0"/>
      <w:overflowPunct w:val="0"/>
      <w:spacing w:after="0"/>
      <w:ind w:left="720" w:right="576"/>
      <w:textAlignment w:val="baseline"/>
    </w:pPr>
    <w:rPr>
      <w:rFonts w:asciiTheme="majorHAnsi" w:hAnsiTheme="majorHAnsi"/>
      <w:b/>
      <w:color w:val="FFC000" w:themeColor="accent4"/>
      <w:kern w:val="24"/>
      <w:sz w:val="48"/>
      <w:szCs w:val="72"/>
    </w:rPr>
  </w:style>
  <w:style w:type="paragraph" w:customStyle="1" w:styleId="BSPCoverSeries">
    <w:name w:val="BSP Cover Series"/>
    <w:basedOn w:val="BSPNormal"/>
    <w:uiPriority w:val="99"/>
    <w:qFormat/>
    <w:rsid w:val="0053619E"/>
    <w:pPr>
      <w:kinsoku w:val="0"/>
      <w:overflowPunct w:val="0"/>
      <w:spacing w:after="0"/>
      <w:ind w:left="720" w:right="576"/>
      <w:jc w:val="center"/>
      <w:textAlignment w:val="baseline"/>
    </w:pPr>
    <w:rPr>
      <w:rFonts w:ascii="Franklin Gothic Book" w:hAnsi="Franklin Gothic Book"/>
      <w:caps/>
      <w:color w:val="FFFFFF" w:themeColor="background1"/>
      <w:kern w:val="24"/>
      <w:sz w:val="56"/>
      <w:szCs w:val="48"/>
    </w:rPr>
  </w:style>
  <w:style w:type="character" w:styleId="PlaceholderText">
    <w:name w:val="Placeholder Text"/>
    <w:basedOn w:val="DefaultParagraphFont"/>
    <w:uiPriority w:val="99"/>
    <w:semiHidden/>
    <w:rsid w:val="00152253"/>
    <w:rPr>
      <w:color w:val="808080"/>
    </w:rPr>
  </w:style>
  <w:style w:type="paragraph" w:customStyle="1" w:styleId="BSPHeaderSeries">
    <w:name w:val="BSP Header Series"/>
    <w:basedOn w:val="BSPHeader"/>
    <w:qFormat/>
    <w:rsid w:val="00152253"/>
    <w:rPr>
      <w:b w:val="0"/>
      <w:bCs/>
    </w:rPr>
  </w:style>
  <w:style w:type="paragraph" w:customStyle="1" w:styleId="BSPHeaderTitle">
    <w:name w:val="BSP Header Title"/>
    <w:basedOn w:val="BSPHeaderSeries"/>
    <w:qFormat/>
    <w:rsid w:val="00152253"/>
    <w:rPr>
      <w:caps w:val="0"/>
    </w:rPr>
  </w:style>
  <w:style w:type="paragraph" w:customStyle="1" w:styleId="BSPHeader">
    <w:name w:val="BSP Header"/>
    <w:basedOn w:val="BSPNormal"/>
    <w:qFormat/>
    <w:rsid w:val="00B578C7"/>
    <w:pPr>
      <w:tabs>
        <w:tab w:val="right" w:pos="9360"/>
      </w:tabs>
      <w:spacing w:after="0"/>
    </w:pPr>
    <w:rPr>
      <w:rFonts w:ascii="Calibri Light" w:hAnsi="Calibri Light"/>
      <w:b/>
      <w:caps/>
      <w:sz w:val="16"/>
    </w:rPr>
  </w:style>
  <w:style w:type="character" w:customStyle="1" w:styleId="BSPNarrativeMenuItemChar">
    <w:name w:val="BSP Narrative Menu Item Char"/>
    <w:basedOn w:val="BSPNormalChar"/>
    <w:uiPriority w:val="1"/>
    <w:qFormat/>
    <w:rsid w:val="00EB1BE4"/>
    <w:rPr>
      <w:b/>
      <w:bCs/>
      <w:color w:val="4472C4" w:themeColor="accent5"/>
    </w:rPr>
  </w:style>
  <w:style w:type="character" w:customStyle="1" w:styleId="BSPNormalChar">
    <w:name w:val="BSP Normal Char"/>
    <w:basedOn w:val="DefaultParagraphFont"/>
    <w:uiPriority w:val="1"/>
    <w:qFormat/>
    <w:rsid w:val="00EB1BE4"/>
  </w:style>
  <w:style w:type="character" w:customStyle="1" w:styleId="BSPMenuGroupChar">
    <w:name w:val="BSP Menu Group Char"/>
    <w:basedOn w:val="BSPNormalChar"/>
    <w:uiPriority w:val="1"/>
    <w:qFormat/>
    <w:rsid w:val="00EB1BE4"/>
    <w:rPr>
      <w:b/>
      <w:bCs/>
      <w:color w:val="2F5496" w:themeColor="accent5" w:themeShade="BF"/>
    </w:rPr>
  </w:style>
  <w:style w:type="character" w:customStyle="1" w:styleId="BSPMenuAreaPageChar">
    <w:name w:val="BSP Menu Area Page Char"/>
    <w:basedOn w:val="BSPNormalChar"/>
    <w:uiPriority w:val="1"/>
    <w:qFormat/>
    <w:rsid w:val="00EB1BE4"/>
    <w:rPr>
      <w:b/>
      <w:bCs/>
      <w:color w:val="1F3864" w:themeColor="accent5" w:themeShade="80"/>
    </w:rPr>
  </w:style>
  <w:style w:type="paragraph" w:styleId="Revision">
    <w:name w:val="Revision"/>
    <w:hidden/>
    <w:uiPriority w:val="99"/>
    <w:semiHidden/>
    <w:rsid w:val="00E011D2"/>
    <w:pPr>
      <w:spacing w:after="0" w:line="240" w:lineRule="auto"/>
    </w:pPr>
  </w:style>
  <w:style w:type="paragraph" w:customStyle="1" w:styleId="BSPBuletedList">
    <w:name w:val="BSP Buleted List"/>
    <w:basedOn w:val="BSPNormal"/>
    <w:qFormat/>
    <w:rsid w:val="00030784"/>
    <w:pPr>
      <w:numPr>
        <w:numId w:val="3"/>
      </w:numPr>
      <w:spacing w:after="0" w:line="240" w:lineRule="auto"/>
    </w:pPr>
  </w:style>
  <w:style w:type="table" w:customStyle="1" w:styleId="BSPWalkthroughTable">
    <w:name w:val="BSP Walkthrough Table"/>
    <w:basedOn w:val="TableNormal"/>
    <w:uiPriority w:val="99"/>
    <w:rsid w:val="00B2554E"/>
    <w:pPr>
      <w:spacing w:after="0" w:line="240" w:lineRule="auto"/>
    </w:pPr>
    <w:tblPr/>
    <w:trPr>
      <w:cantSplit/>
    </w:trPr>
  </w:style>
  <w:style w:type="character" w:customStyle="1" w:styleId="BSPNarrativeNumber">
    <w:name w:val="BSP Narrative Number"/>
    <w:basedOn w:val="DefaultParagraphFont"/>
    <w:uiPriority w:val="1"/>
    <w:qFormat/>
    <w:rsid w:val="00E9086C"/>
    <w:rPr>
      <w:b/>
      <w:sz w:val="40"/>
    </w:rPr>
  </w:style>
  <w:style w:type="paragraph" w:customStyle="1" w:styleId="BSPRecipeSubheading">
    <w:name w:val="BSP Recipe Subheading"/>
    <w:basedOn w:val="BSPNormal"/>
    <w:next w:val="BSPNormal"/>
    <w:autoRedefine/>
    <w:qFormat/>
    <w:rsid w:val="00F543B9"/>
    <w:pPr>
      <w:keepNext/>
    </w:pPr>
    <w:rPr>
      <w:b/>
      <w:sz w:val="28"/>
    </w:rPr>
  </w:style>
  <w:style w:type="paragraph" w:customStyle="1" w:styleId="BSPRecipeIllustration">
    <w:name w:val="BSP Recipe Illustration"/>
    <w:basedOn w:val="BSPNormal"/>
    <w:next w:val="BSPNormal"/>
    <w:qFormat/>
    <w:rsid w:val="00A1661D"/>
    <w:pPr>
      <w:jc w:val="center"/>
    </w:pPr>
  </w:style>
  <w:style w:type="paragraph" w:customStyle="1" w:styleId="BSPRecipeStep">
    <w:name w:val="BSP Recipe Step"/>
    <w:basedOn w:val="BSPNormal"/>
    <w:qFormat/>
    <w:rsid w:val="00C265A8"/>
    <w:pPr>
      <w:numPr>
        <w:numId w:val="8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936D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BSPThumbnailIllustration">
    <w:name w:val="BSP Thumbnail Illustration"/>
    <w:basedOn w:val="BSPNarrativeIllustration"/>
    <w:next w:val="BSPNormal"/>
    <w:autoRedefine/>
    <w:qFormat/>
    <w:rsid w:val="00B365D0"/>
    <w:pPr>
      <w:spacing w:before="0" w:after="160"/>
    </w:pPr>
  </w:style>
  <w:style w:type="character" w:customStyle="1" w:styleId="title1">
    <w:name w:val="title1"/>
    <w:basedOn w:val="DefaultParagraphFont"/>
    <w:rsid w:val="0095722E"/>
  </w:style>
  <w:style w:type="paragraph" w:customStyle="1" w:styleId="BSPThumbnailHeading">
    <w:name w:val="BSP Thumbnail Heading"/>
    <w:basedOn w:val="BSPNormal"/>
    <w:qFormat/>
    <w:rsid w:val="00245999"/>
    <w:pPr>
      <w:pageBreakBefore/>
    </w:pPr>
    <w:rPr>
      <w:rFonts w:ascii="Franklin Gothic Book" w:hAnsi="Franklin Gothic Book"/>
      <w:noProof/>
      <w:sz w:val="36"/>
      <w:szCs w:val="36"/>
    </w:rPr>
  </w:style>
  <w:style w:type="paragraph" w:customStyle="1" w:styleId="BSPNarrativeSubheading">
    <w:name w:val="BSP Narrative Subheading"/>
    <w:basedOn w:val="BSPSubheading"/>
    <w:autoRedefine/>
    <w:qFormat/>
    <w:rsid w:val="008D75E0"/>
    <w:rPr>
      <w:rFonts w:ascii="Arial" w:hAnsi="Arial" w:cs="Arial"/>
      <w:color w:val="auto"/>
      <w:sz w:val="32"/>
    </w:rPr>
  </w:style>
  <w:style w:type="paragraph" w:customStyle="1" w:styleId="BSPNarrativeHeading">
    <w:name w:val="BSP Narrative Heading"/>
    <w:basedOn w:val="BSPNormal"/>
    <w:next w:val="BSPNarrativeIllustration"/>
    <w:autoRedefine/>
    <w:qFormat/>
    <w:rsid w:val="008D75E0"/>
    <w:pPr>
      <w:pageBreakBefore/>
      <w:spacing w:before="480"/>
    </w:pPr>
    <w:rPr>
      <w:rFonts w:ascii="Arial" w:hAnsi="Arial"/>
      <w:noProof/>
      <w:sz w:val="36"/>
      <w:szCs w:val="36"/>
    </w:rPr>
  </w:style>
  <w:style w:type="paragraph" w:customStyle="1" w:styleId="BSPNarrativeStep">
    <w:name w:val="BSP Narrative Step"/>
    <w:basedOn w:val="BSPNarrative"/>
    <w:qFormat/>
    <w:rsid w:val="00245999"/>
  </w:style>
  <w:style w:type="paragraph" w:customStyle="1" w:styleId="BSPThumbnailSubheading">
    <w:name w:val="BSP Thumbnail Subheading"/>
    <w:basedOn w:val="BSPNormal"/>
    <w:next w:val="BSPNormal"/>
    <w:qFormat/>
    <w:rsid w:val="007924B4"/>
    <w:pPr>
      <w:spacing w:after="480"/>
    </w:pPr>
    <w:rPr>
      <w:rFonts w:ascii="Franklin Gothic Book" w:hAnsi="Franklin Gothic Book"/>
      <w:b/>
      <w:sz w:val="48"/>
      <w:szCs w:val="48"/>
    </w:rPr>
  </w:style>
  <w:style w:type="paragraph" w:customStyle="1" w:styleId="BSPNarrativeCaption">
    <w:name w:val="BSP Narrative Caption"/>
    <w:basedOn w:val="BSPNormal"/>
    <w:qFormat/>
    <w:rsid w:val="00861FA7"/>
    <w:pPr>
      <w:numPr>
        <w:numId w:val="7"/>
      </w:numPr>
      <w:ind w:hanging="720"/>
    </w:pPr>
  </w:style>
  <w:style w:type="paragraph" w:customStyle="1" w:styleId="BSPCopyrightNotice">
    <w:name w:val="BSP Copyright Notice"/>
    <w:basedOn w:val="BSPNormal"/>
    <w:qFormat/>
    <w:rsid w:val="00861FA7"/>
    <w:pPr>
      <w:jc w:val="center"/>
    </w:pPr>
  </w:style>
  <w:style w:type="character" w:styleId="CommentReference">
    <w:name w:val="annotation reference"/>
    <w:basedOn w:val="DefaultParagraphFont"/>
    <w:uiPriority w:val="99"/>
    <w:semiHidden/>
    <w:unhideWhenUsed/>
    <w:rsid w:val="00BA1D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1D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1D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1D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1D34"/>
    <w:rPr>
      <w:b/>
      <w:bCs/>
      <w:sz w:val="20"/>
      <w:szCs w:val="20"/>
    </w:rPr>
  </w:style>
  <w:style w:type="paragraph" w:customStyle="1" w:styleId="BSPNarrativeCaptionedIllustration">
    <w:name w:val="BSP Narrative Captioned Illustration"/>
    <w:basedOn w:val="BSPNarrativeIllustration"/>
    <w:qFormat/>
    <w:rsid w:val="007E4EB7"/>
    <w:pPr>
      <w:spacing w:before="160"/>
    </w:pPr>
  </w:style>
  <w:style w:type="paragraph" w:customStyle="1" w:styleId="BSPRecipeSection">
    <w:name w:val="BSP Recipe Section"/>
    <w:basedOn w:val="BSPSection"/>
    <w:autoRedefine/>
    <w:qFormat/>
    <w:rsid w:val="00F543B9"/>
    <w:pPr>
      <w:keepNext/>
      <w:pageBreakBefore w:val="0"/>
      <w:spacing w:before="480"/>
    </w:pPr>
    <w:rPr>
      <w:rFonts w:eastAsia="+mn-ea"/>
      <w:sz w:val="48"/>
    </w:rPr>
  </w:style>
  <w:style w:type="paragraph" w:customStyle="1" w:styleId="BSPRecipeChapter">
    <w:name w:val="BSP Recipe Chapter"/>
    <w:basedOn w:val="BSPChapter"/>
    <w:next w:val="BSPNormal"/>
    <w:autoRedefine/>
    <w:qFormat/>
    <w:rsid w:val="00F543B9"/>
    <w:pPr>
      <w:pageBreakBefore w:val="0"/>
      <w:spacing w:before="0"/>
    </w:pPr>
    <w:rPr>
      <w:rFonts w:eastAsia="+mj-ea"/>
      <w:sz w:val="72"/>
    </w:rPr>
  </w:style>
  <w:style w:type="paragraph" w:customStyle="1" w:styleId="BSPPart">
    <w:name w:val="BSP Part"/>
    <w:basedOn w:val="BSPNormal"/>
    <w:autoRedefine/>
    <w:qFormat/>
    <w:rsid w:val="00D43060"/>
    <w:pPr>
      <w:spacing w:before="2560"/>
    </w:pPr>
    <w:rPr>
      <w:rFonts w:eastAsia="+mj-ea"/>
      <w:b/>
      <w:color w:val="000000" w:themeColor="text1"/>
      <w:sz w:val="96"/>
    </w:rPr>
  </w:style>
  <w:style w:type="paragraph" w:customStyle="1" w:styleId="BSPRecipePart">
    <w:name w:val="BSP Recipe Part"/>
    <w:basedOn w:val="BSPPart"/>
    <w:next w:val="BSPNormal"/>
    <w:autoRedefine/>
    <w:qFormat/>
    <w:rsid w:val="00F543B9"/>
    <w:pPr>
      <w:spacing w:before="0"/>
    </w:pPr>
    <w:rPr>
      <w:caps/>
      <w14:textFill>
        <w14:solidFill>
          <w14:schemeClr w14:val="tx1">
            <w14:lumMod w14:val="65000"/>
            <w14:lumOff w14:val="35000"/>
            <w14:lumMod w14:val="50000"/>
            <w14:lumOff w14:val="50000"/>
          </w14:schemeClr>
        </w14:solidFill>
      </w14:textFill>
    </w:rPr>
  </w:style>
  <w:style w:type="paragraph" w:customStyle="1" w:styleId="BSPStepSubheading">
    <w:name w:val="BSP Step Subheading"/>
    <w:basedOn w:val="BSPStepHeading"/>
    <w:autoRedefine/>
    <w:qFormat/>
    <w:rsid w:val="0032312B"/>
    <w:pPr>
      <w:pageBreakBefore w:val="0"/>
    </w:pPr>
    <w:rPr>
      <w:sz w:val="36"/>
    </w:rPr>
  </w:style>
  <w:style w:type="paragraph" w:customStyle="1" w:styleId="BSPWalkthroughStepSubheading">
    <w:name w:val="BSP Walkthrough Step Subheading"/>
    <w:basedOn w:val="BSPStepSubheading"/>
    <w:autoRedefine/>
    <w:qFormat/>
    <w:rsid w:val="00721C86"/>
    <w:rPr>
      <w:lang w:eastAsia="ja-JP"/>
    </w:rPr>
  </w:style>
  <w:style w:type="paragraph" w:customStyle="1" w:styleId="BSPWalkthroughStepHEading">
    <w:name w:val="BSP Walkthrough Step HEading"/>
    <w:basedOn w:val="BSPStepHeading"/>
    <w:autoRedefine/>
    <w:qFormat/>
    <w:rsid w:val="00721C86"/>
    <w:rPr>
      <w:sz w:val="40"/>
      <w:lang w:eastAsia="ja-JP"/>
    </w:rPr>
  </w:style>
  <w:style w:type="paragraph" w:customStyle="1" w:styleId="BSPWalkthroughStepHeading0">
    <w:name w:val="BSP Walkthrough Step Heading"/>
    <w:basedOn w:val="BSPStepHeading"/>
    <w:autoRedefine/>
    <w:qFormat/>
    <w:rsid w:val="00743E98"/>
    <w:rPr>
      <w:sz w:val="40"/>
      <w:lang w:eastAsia="ja-JP"/>
    </w:rPr>
  </w:style>
  <w:style w:type="paragraph" w:customStyle="1" w:styleId="BSPWalkthroughPart">
    <w:name w:val="BSP Walkthrough Part"/>
    <w:basedOn w:val="BSPPart"/>
    <w:next w:val="BSPNormal"/>
    <w:autoRedefine/>
    <w:qFormat/>
    <w:rsid w:val="001A1FEB"/>
  </w:style>
  <w:style w:type="paragraph" w:customStyle="1" w:styleId="BSPWalkthroughSubheading">
    <w:name w:val="BSP Walkthrough Subheading"/>
    <w:basedOn w:val="BSPSubheading"/>
    <w:next w:val="BSPNormal"/>
    <w:autoRedefine/>
    <w:qFormat/>
    <w:rsid w:val="001A1FEB"/>
  </w:style>
  <w:style w:type="paragraph" w:customStyle="1" w:styleId="BSPWalkthroughChapter">
    <w:name w:val="BSP Walkthrough Chapter"/>
    <w:basedOn w:val="BSPChapter"/>
    <w:next w:val="BSPNormal"/>
    <w:autoRedefine/>
    <w:qFormat/>
    <w:rsid w:val="00743E98"/>
    <w:rPr>
      <w:rFonts w:eastAsia="+mj-ea"/>
    </w:rPr>
  </w:style>
  <w:style w:type="paragraph" w:customStyle="1" w:styleId="BSPWalkthroughSection">
    <w:name w:val="BSP Walkthrough Section"/>
    <w:basedOn w:val="BSPSection"/>
    <w:next w:val="BSPNormal"/>
    <w:autoRedefine/>
    <w:qFormat/>
    <w:rsid w:val="00743E98"/>
    <w:rPr>
      <w:rFonts w:eastAsia="+mj-ea"/>
    </w:rPr>
  </w:style>
  <w:style w:type="paragraph" w:styleId="TOC3">
    <w:name w:val="toc 3"/>
    <w:basedOn w:val="Normal"/>
    <w:next w:val="Normal"/>
    <w:autoRedefine/>
    <w:uiPriority w:val="39"/>
    <w:unhideWhenUsed/>
    <w:rsid w:val="0056471C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BD5437"/>
    <w:rPr>
      <w:color w:val="954F72" w:themeColor="followedHyperlink"/>
      <w:u w:val="single"/>
    </w:rPr>
  </w:style>
  <w:style w:type="paragraph" w:customStyle="1" w:styleId="BSPScriptCaption">
    <w:name w:val="BSP Script Caption"/>
    <w:basedOn w:val="BSPNormal"/>
    <w:autoRedefine/>
    <w:qFormat/>
    <w:rsid w:val="00B37674"/>
    <w:pPr>
      <w:jc w:val="right"/>
    </w:pPr>
    <w:rPr>
      <w:sz w:val="20"/>
    </w:rPr>
  </w:style>
  <w:style w:type="paragraph" w:customStyle="1" w:styleId="BSPScriptIllustration">
    <w:name w:val="BSP Script Illustration"/>
    <w:basedOn w:val="BSPNormal"/>
    <w:next w:val="BSPNormal"/>
    <w:autoRedefine/>
    <w:qFormat/>
    <w:rsid w:val="00B37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3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0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0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6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2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4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6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5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2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3748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857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624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6572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891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89927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541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3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6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6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9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6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7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1154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1136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507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95604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9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3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4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9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9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56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334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630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8638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947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9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2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4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37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9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08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9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983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94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7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886">
      <w:bodyDiv w:val="1"/>
      <w:marLeft w:val="75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58328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84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2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35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064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9495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170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176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3288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4465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6723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6416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3294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8D8D8"/>
                                                                                <w:left w:val="single" w:sz="6" w:space="0" w:color="D8D8D8"/>
                                                                                <w:bottom w:val="single" w:sz="12" w:space="0" w:color="D8D8D8"/>
                                                                                <w:right w:val="single" w:sz="6" w:space="0" w:color="D8D8D8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1757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4" w:color="DD4B39"/>
                                                                                    <w:left w:val="single" w:sz="6" w:space="8" w:color="DD4B39"/>
                                                                                    <w:bottom w:val="single" w:sz="6" w:space="4" w:color="DD4B39"/>
                                                                                    <w:right w:val="single" w:sz="6" w:space="8" w:color="DD4B39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6261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567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6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66276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4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0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3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8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8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7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7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4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69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4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44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9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5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9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21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6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0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3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1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2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7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9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4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7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2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5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1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44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1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7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6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5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5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9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16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6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5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7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10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30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8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2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6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2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4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9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4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2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4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4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7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5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2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3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6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7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49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6535">
      <w:bodyDiv w:val="1"/>
      <w:marLeft w:val="75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33998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1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2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771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81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970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034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164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098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219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25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336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6415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9713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84916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805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8D8D8"/>
                                                                                <w:left w:val="single" w:sz="6" w:space="0" w:color="D8D8D8"/>
                                                                                <w:bottom w:val="single" w:sz="12" w:space="0" w:color="D8D8D8"/>
                                                                                <w:right w:val="single" w:sz="6" w:space="0" w:color="D8D8D8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40641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4" w:color="DD4B39"/>
                                                                                    <w:left w:val="single" w:sz="6" w:space="8" w:color="DD4B39"/>
                                                                                    <w:bottom w:val="single" w:sz="6" w:space="4" w:color="DD4B39"/>
                                                                                    <w:right w:val="single" w:sz="6" w:space="8" w:color="DD4B39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584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4811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6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64484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9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0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6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86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6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5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2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2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04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6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9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3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5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2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6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5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50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729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53887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8959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350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2895">
          <w:marLeft w:val="274"/>
          <w:marRight w:val="0"/>
          <w:marTop w:val="1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8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2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6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6458">
          <w:marLeft w:val="274"/>
          <w:marRight w:val="0"/>
          <w:marTop w:val="1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7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7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58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4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186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8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50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2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3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4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4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5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7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2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4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0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11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5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7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3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9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8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2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1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6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6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4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7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5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8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3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78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8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6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8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3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8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1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34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1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8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3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3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1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0268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5582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6964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9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5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5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2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7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0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0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7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2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5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8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9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11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9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9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48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9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07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2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70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24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038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2440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764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2344">
          <w:marLeft w:val="274"/>
          <w:marRight w:val="0"/>
          <w:marTop w:val="1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5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213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8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0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3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4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2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4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1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0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34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5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3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78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83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7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8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3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3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6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9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3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6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0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7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8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27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6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8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3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7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5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29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1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48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6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9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8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2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8688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3816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9358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9962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303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278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9326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302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2052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3952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698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3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20814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0574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14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3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7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4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5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4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7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83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1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4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1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4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50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1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9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0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1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6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4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07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72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1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4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3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10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5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61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1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2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63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255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13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86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18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1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66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5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9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7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4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4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6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6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7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3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84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1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8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11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2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8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8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02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5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7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2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ray\Documents\Author%20Tools\Templates\Author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C097DD4635443B4AE4E59AF03EE7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F8C88-FDB4-4D0C-AC22-D6247DA9F58A}"/>
      </w:docPartPr>
      <w:docPartBody>
        <w:p w:rsidR="0058276B" w:rsidRDefault="00746365">
          <w:pPr>
            <w:pStyle w:val="1C097DD4635443B4AE4E59AF03EE79D5"/>
          </w:pPr>
          <w:r w:rsidRPr="00305A35">
            <w:rPr>
              <w:rStyle w:val="PlaceholderText"/>
            </w:rPr>
            <w:t>[Subject]</w:t>
          </w:r>
        </w:p>
      </w:docPartBody>
    </w:docPart>
    <w:docPart>
      <w:docPartPr>
        <w:name w:val="94D50F00DED041E8A20BF4D5F857C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BD35F-DA9D-4429-AEE8-4E1ED0CB61DA}"/>
      </w:docPartPr>
      <w:docPartBody>
        <w:p w:rsidR="0058276B" w:rsidRDefault="00746365">
          <w:pPr>
            <w:pStyle w:val="94D50F00DED041E8A20BF4D5F857CD7F"/>
          </w:pPr>
          <w:r w:rsidRPr="00305A35">
            <w:rPr>
              <w:rStyle w:val="PlaceholderText"/>
            </w:rPr>
            <w:t>[Title]</w:t>
          </w:r>
        </w:p>
      </w:docPartBody>
    </w:docPart>
    <w:docPart>
      <w:docPartPr>
        <w:name w:val="7115893CF753467C99FE37689DED34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118093-0140-4FBD-BD57-DF98C3ADAEDE}"/>
      </w:docPartPr>
      <w:docPartBody>
        <w:p w:rsidR="0058276B" w:rsidRDefault="00746365">
          <w:pPr>
            <w:pStyle w:val="7115893CF753467C99FE37689DED34B4"/>
          </w:pPr>
          <w:r w:rsidRPr="00305A35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j-ea"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365"/>
    <w:rsid w:val="0058276B"/>
    <w:rsid w:val="00746365"/>
    <w:rsid w:val="00CF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C097DD4635443B4AE4E59AF03EE79D5">
    <w:name w:val="1C097DD4635443B4AE4E59AF03EE79D5"/>
  </w:style>
  <w:style w:type="paragraph" w:customStyle="1" w:styleId="94D50F00DED041E8A20BF4D5F857CD7F">
    <w:name w:val="94D50F00DED041E8A20BF4D5F857CD7F"/>
  </w:style>
  <w:style w:type="paragraph" w:customStyle="1" w:styleId="BB4854D6ED194DAEB06E95304652BE80">
    <w:name w:val="BB4854D6ED194DAEB06E95304652BE80"/>
  </w:style>
  <w:style w:type="paragraph" w:customStyle="1" w:styleId="7115893CF753467C99FE37689DED34B4">
    <w:name w:val="7115893CF753467C99FE37689DED34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13F7E08418294DB4497DBA80271B1C" ma:contentTypeVersion="2" ma:contentTypeDescription="Create a new document." ma:contentTypeScope="" ma:versionID="a31b77d6c731519dfffc6a3e1e290b80">
  <xsd:schema xmlns:xsd="http://www.w3.org/2001/XMLSchema" xmlns:xs="http://www.w3.org/2001/XMLSchema" xmlns:p="http://schemas.microsoft.com/office/2006/metadata/properties" xmlns:ns3="8223e295-20a8-4109-8596-3def0b23c5f5" targetNamespace="http://schemas.microsoft.com/office/2006/metadata/properties" ma:root="true" ma:fieldsID="d5219a5a3f21182d4e99ef214abe6b69" ns3:_="">
    <xsd:import namespace="8223e295-20a8-4109-8596-3def0b23c5f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23e295-20a8-4109-8596-3def0b23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914F2-481B-48A4-982A-666F32AE5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23e295-20a8-4109-8596-3def0b23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9E809C-3499-46FF-B8FD-ED341030CC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7C96C0-A24F-4D44-9720-C241DF348D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956828-D206-41DC-A848-00948A47B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Author.dotm</Template>
  <TotalTime>6</TotalTime>
  <Pages>6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BUILDING WALKTHROUGH GUIDES WITH POWERPOINT USING THE AUTHOR TOOLS</vt:lpstr>
    </vt:vector>
  </TitlesOfParts>
  <Company>Company Name</Company>
  <LinksUpToDate>false</LinksUpToDate>
  <CharactersWithSpaces>215</CharactersWithSpaces>
  <SharedDoc>false</SharedDoc>
  <HyperlinkBase>www.dynamicsaxcompanions.com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AUTHOR TOOLS</dc:subject>
  <dc:creator>AUTHOR</dc:creator>
  <cp:keywords/>
  <dc:description/>
  <cp:lastModifiedBy>Murray Fife</cp:lastModifiedBy>
  <cp:revision>2</cp:revision>
  <cp:lastPrinted>2016-01-14T20:11:00Z</cp:lastPrinted>
  <dcterms:created xsi:type="dcterms:W3CDTF">2016-07-02T14:44:00Z</dcterms:created>
  <dcterms:modified xsi:type="dcterms:W3CDTF">2020-09-07T14:17:00Z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0x010100BC13F7E08418294DB4497DBA80271B1C</vt:lpwstr>
  </property>
</Properties>
</file>